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622F4" w14:textId="77777777" w:rsidR="00616601" w:rsidRPr="00F57AD3" w:rsidRDefault="00616601"/>
    <w:p w14:paraId="4CE79C9E" w14:textId="77777777" w:rsidR="00ED2DB5" w:rsidRPr="00F57AD3" w:rsidRDefault="00ED2DB5"/>
    <w:p w14:paraId="6C703928" w14:textId="4878F54B" w:rsidR="00ED2DB5" w:rsidRPr="00F57AD3" w:rsidRDefault="001D4F8B" w:rsidP="00ED2DB5">
      <w:pPr>
        <w:pStyle w:val="Header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Project </w:t>
      </w:r>
      <w:r w:rsidR="00DD2829">
        <w:rPr>
          <w:sz w:val="40"/>
          <w:szCs w:val="40"/>
        </w:rPr>
        <w:t>Report</w:t>
      </w:r>
    </w:p>
    <w:p w14:paraId="528603E5" w14:textId="77777777" w:rsidR="0069453A" w:rsidRDefault="0069453A" w:rsidP="001832E1">
      <w:pPr>
        <w:jc w:val="center"/>
        <w:rPr>
          <w:sz w:val="34"/>
          <w:szCs w:val="34"/>
          <w:lang w:val="da-DK"/>
        </w:rPr>
      </w:pPr>
    </w:p>
    <w:p w14:paraId="75D3A9A0" w14:textId="77777777" w:rsidR="0069453A" w:rsidRDefault="0069453A" w:rsidP="001832E1">
      <w:pPr>
        <w:jc w:val="center"/>
        <w:rPr>
          <w:sz w:val="34"/>
          <w:szCs w:val="34"/>
          <w:lang w:val="da-DK"/>
        </w:rPr>
      </w:pPr>
    </w:p>
    <w:p w14:paraId="284D929E" w14:textId="7A504E2A" w:rsidR="001832E1" w:rsidRPr="0069453A" w:rsidRDefault="0069453A" w:rsidP="001832E1">
      <w:pPr>
        <w:jc w:val="center"/>
        <w:rPr>
          <w:sz w:val="56"/>
          <w:szCs w:val="56"/>
          <w:u w:val="single"/>
          <w:lang w:val="da-DK"/>
        </w:rPr>
      </w:pPr>
      <w:proofErr w:type="spellStart"/>
      <w:r w:rsidRPr="0069453A">
        <w:rPr>
          <w:sz w:val="56"/>
          <w:szCs w:val="56"/>
          <w:u w:val="single"/>
          <w:lang w:val="da-DK"/>
        </w:rPr>
        <w:t>Phonebook</w:t>
      </w:r>
      <w:proofErr w:type="spellEnd"/>
    </w:p>
    <w:p w14:paraId="42FE7E35" w14:textId="77777777" w:rsidR="001832E1" w:rsidRDefault="001832E1" w:rsidP="001832E1">
      <w:pPr>
        <w:jc w:val="center"/>
        <w:rPr>
          <w:sz w:val="34"/>
          <w:szCs w:val="34"/>
          <w:lang w:val="da-DK"/>
        </w:rPr>
      </w:pPr>
    </w:p>
    <w:p w14:paraId="383C83AE" w14:textId="0D974E3D" w:rsidR="001832E1" w:rsidRDefault="0069453A" w:rsidP="001832E1">
      <w:pPr>
        <w:jc w:val="center"/>
        <w:rPr>
          <w:sz w:val="34"/>
          <w:szCs w:val="34"/>
          <w:lang w:val="da-DK"/>
        </w:rPr>
      </w:pPr>
      <w:proofErr w:type="spellStart"/>
      <w:r>
        <w:rPr>
          <w:sz w:val="34"/>
          <w:szCs w:val="34"/>
          <w:lang w:val="da-DK"/>
        </w:rPr>
        <w:t>Sunit</w:t>
      </w:r>
      <w:proofErr w:type="spellEnd"/>
      <w:r>
        <w:rPr>
          <w:sz w:val="34"/>
          <w:szCs w:val="34"/>
          <w:lang w:val="da-DK"/>
        </w:rPr>
        <w:t xml:space="preserve"> </w:t>
      </w:r>
      <w:proofErr w:type="spellStart"/>
      <w:r>
        <w:rPr>
          <w:sz w:val="34"/>
          <w:szCs w:val="34"/>
          <w:lang w:val="da-DK"/>
        </w:rPr>
        <w:t>Bail</w:t>
      </w:r>
      <w:proofErr w:type="spellEnd"/>
    </w:p>
    <w:p w14:paraId="04948E8B" w14:textId="67E040F4" w:rsidR="00ED2DB5" w:rsidRDefault="0067360D" w:rsidP="001832E1">
      <w:pPr>
        <w:jc w:val="center"/>
      </w:pPr>
      <w:hyperlink r:id="rId8" w:history="1">
        <w:r w:rsidR="0069453A" w:rsidRPr="000A3D78">
          <w:rPr>
            <w:rStyle w:val="Hyperlink"/>
          </w:rPr>
          <w:t>bail.s@northeastern.edu</w:t>
        </w:r>
      </w:hyperlink>
    </w:p>
    <w:p w14:paraId="5C5CFABB" w14:textId="5A51A269" w:rsidR="0069453A" w:rsidRPr="001832E1" w:rsidRDefault="0069453A" w:rsidP="001832E1">
      <w:pPr>
        <w:jc w:val="center"/>
        <w:rPr>
          <w:sz w:val="34"/>
          <w:szCs w:val="34"/>
          <w:lang w:val="da-DK"/>
        </w:rPr>
      </w:pPr>
      <w:r>
        <w:t>001577432</w:t>
      </w:r>
    </w:p>
    <w:p w14:paraId="522D264A" w14:textId="77777777" w:rsidR="009F0DF3" w:rsidRDefault="009F0DF3" w:rsidP="003B0EA4">
      <w:pPr>
        <w:jc w:val="center"/>
      </w:pPr>
    </w:p>
    <w:p w14:paraId="34B0D43E" w14:textId="77777777" w:rsidR="00CF3FDB" w:rsidRDefault="00CF3FDB" w:rsidP="003B0EA4">
      <w:pPr>
        <w:jc w:val="center"/>
      </w:pPr>
    </w:p>
    <w:p w14:paraId="7ECB1FF8" w14:textId="77777777" w:rsidR="00CF3FDB" w:rsidRDefault="00CF3FDB" w:rsidP="003B0EA4">
      <w:pPr>
        <w:jc w:val="center"/>
      </w:pPr>
    </w:p>
    <w:p w14:paraId="519657F1" w14:textId="40CFC3C2" w:rsidR="003B0EA4" w:rsidRPr="00F57AD3" w:rsidRDefault="00FA6D45" w:rsidP="003B0EA4">
      <w:pPr>
        <w:jc w:val="center"/>
      </w:pPr>
      <w:r w:rsidRPr="00F57AD3">
        <w:t xml:space="preserve">Submit date: </w:t>
      </w:r>
      <w:r w:rsidR="001175C7">
        <w:fldChar w:fldCharType="begin"/>
      </w:r>
      <w:r w:rsidR="001175C7" w:rsidRPr="00433ACD">
        <w:instrText xml:space="preserve"> DATE   \* MERGEFORMAT </w:instrText>
      </w:r>
      <w:r w:rsidR="001175C7">
        <w:fldChar w:fldCharType="separate"/>
      </w:r>
      <w:r w:rsidR="00CE4312">
        <w:rPr>
          <w:noProof/>
        </w:rPr>
        <w:t>12/1</w:t>
      </w:r>
      <w:r w:rsidR="0098559E">
        <w:rPr>
          <w:noProof/>
        </w:rPr>
        <w:t>8</w:t>
      </w:r>
      <w:r w:rsidR="00CE4312">
        <w:rPr>
          <w:noProof/>
        </w:rPr>
        <w:t>/21</w:t>
      </w:r>
      <w:r w:rsidR="001175C7">
        <w:rPr>
          <w:noProof/>
        </w:rPr>
        <w:fldChar w:fldCharType="end"/>
      </w:r>
    </w:p>
    <w:p w14:paraId="0FB8934B" w14:textId="04E3FC23" w:rsidR="00FA6D45" w:rsidRPr="00F57AD3" w:rsidRDefault="00FA6D45" w:rsidP="003B0EA4">
      <w:pPr>
        <w:jc w:val="center"/>
      </w:pPr>
      <w:r w:rsidRPr="00F57AD3">
        <w:t>Due Date:</w:t>
      </w:r>
      <w:r w:rsidR="008001D0">
        <w:t xml:space="preserve"> </w:t>
      </w:r>
      <w:r w:rsidR="00FD350C">
        <w:fldChar w:fldCharType="begin"/>
      </w:r>
      <w:r w:rsidR="00FD350C" w:rsidRPr="00433ACD">
        <w:instrText xml:space="preserve"> DATE   \* MERGEFORMAT </w:instrText>
      </w:r>
      <w:r w:rsidR="00FD350C">
        <w:fldChar w:fldCharType="separate"/>
      </w:r>
      <w:r w:rsidR="00CE4312">
        <w:rPr>
          <w:noProof/>
        </w:rPr>
        <w:t>12/18/21</w:t>
      </w:r>
      <w:r w:rsidR="00FD350C">
        <w:rPr>
          <w:noProof/>
        </w:rPr>
        <w:fldChar w:fldCharType="end"/>
      </w:r>
    </w:p>
    <w:p w14:paraId="36F75673" w14:textId="77777777" w:rsidR="00B7569E" w:rsidRPr="00F57AD3" w:rsidRDefault="00B7569E" w:rsidP="003B0EA4">
      <w:pPr>
        <w:jc w:val="center"/>
      </w:pPr>
    </w:p>
    <w:p w14:paraId="38F7C872" w14:textId="4814E1C1" w:rsidR="00F40B49" w:rsidRDefault="00F40B49" w:rsidP="00F40B49">
      <w:pPr>
        <w:jc w:val="center"/>
      </w:pPr>
    </w:p>
    <w:sdt>
      <w:sdtPr>
        <w:id w:val="-246505267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noProof/>
          <w:color w:val="auto"/>
          <w:sz w:val="24"/>
          <w:szCs w:val="22"/>
        </w:rPr>
      </w:sdtEndPr>
      <w:sdtContent>
        <w:p w14:paraId="7BD8C6C7" w14:textId="5B08B8D5" w:rsidR="00E81E3A" w:rsidRDefault="00E81E3A">
          <w:pPr>
            <w:pStyle w:val="TOCHeading"/>
          </w:pPr>
          <w:r>
            <w:t>Table of Contents</w:t>
          </w:r>
        </w:p>
        <w:p w14:paraId="4BDFFEAC" w14:textId="35997228" w:rsidR="00E81E3A" w:rsidRDefault="00E81E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0713095" w:history="1">
            <w:r w:rsidRPr="00242E60">
              <w:rPr>
                <w:rStyle w:val="Hyperlink"/>
                <w:noProof/>
              </w:rPr>
              <w:t>1.0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9FB0A" w14:textId="4258959E" w:rsidR="00E81E3A" w:rsidRDefault="00E81E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0713096" w:history="1">
            <w:r w:rsidRPr="00242E60">
              <w:rPr>
                <w:rStyle w:val="Hyperlink"/>
                <w:noProof/>
              </w:rPr>
              <w:t>1.1 Data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09C08" w14:textId="29234FAC" w:rsidR="00E81E3A" w:rsidRDefault="00E81E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0713097" w:history="1">
            <w:r w:rsidRPr="00242E60">
              <w:rPr>
                <w:rStyle w:val="Hyperlink"/>
                <w:noProof/>
              </w:rPr>
              <w:t>1.2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E99E0" w14:textId="674F88FF" w:rsidR="00E81E3A" w:rsidRDefault="00E81E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0713098" w:history="1">
            <w:r w:rsidRPr="00242E60">
              <w:rPr>
                <w:rStyle w:val="Hyperlink"/>
                <w:noProof/>
              </w:rPr>
              <w:t>1.3 Technologies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1FE56" w14:textId="2F962B6D" w:rsidR="00E81E3A" w:rsidRDefault="00E81E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0713099" w:history="1">
            <w:r w:rsidRPr="00242E60">
              <w:rPr>
                <w:rStyle w:val="Hyperlink"/>
                <w:noProof/>
              </w:rPr>
              <w:t>1.4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732E3" w14:textId="0E31451F" w:rsidR="00E81E3A" w:rsidRDefault="00E81E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0713100" w:history="1">
            <w:r w:rsidRPr="00242E60">
              <w:rPr>
                <w:rStyle w:val="Hyperlink"/>
                <w:noProof/>
              </w:rPr>
              <w:t>1.5 Implemented Functionality with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7FBDD" w14:textId="4E022F5D" w:rsidR="00E81E3A" w:rsidRDefault="00E81E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0713101" w:history="1">
            <w:r w:rsidRPr="00242E60">
              <w:rPr>
                <w:rStyle w:val="Hyperlink"/>
                <w:noProof/>
              </w:rPr>
              <w:t>1.6 Controller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EB422" w14:textId="44DFDC06" w:rsidR="00E81E3A" w:rsidRDefault="00E81E3A">
          <w:r>
            <w:rPr>
              <w:b/>
              <w:bCs/>
              <w:noProof/>
            </w:rPr>
            <w:fldChar w:fldCharType="end"/>
          </w:r>
        </w:p>
      </w:sdtContent>
    </w:sdt>
    <w:p w14:paraId="5725F9FC" w14:textId="77777777" w:rsidR="00F82E88" w:rsidRPr="00F57AD3" w:rsidRDefault="00F82E88" w:rsidP="003B0EA4">
      <w:pPr>
        <w:jc w:val="center"/>
      </w:pPr>
    </w:p>
    <w:p w14:paraId="53FD26AF" w14:textId="77777777" w:rsidR="00827565" w:rsidRPr="00F57AD3" w:rsidRDefault="00827565" w:rsidP="00A01E43"/>
    <w:p w14:paraId="31C1FAE4" w14:textId="77777777" w:rsidR="00F82E88" w:rsidRPr="00F57AD3" w:rsidRDefault="00F82E88" w:rsidP="003B0EA4">
      <w:pPr>
        <w:jc w:val="center"/>
      </w:pPr>
    </w:p>
    <w:p w14:paraId="79C2C535" w14:textId="78087066" w:rsidR="00F57AD3" w:rsidRDefault="008763AE" w:rsidP="00F40B49">
      <w:pPr>
        <w:pStyle w:val="Heading1"/>
      </w:pPr>
      <w:bookmarkStart w:id="0" w:name="_Toc90713095"/>
      <w:r>
        <w:lastRenderedPageBreak/>
        <w:t xml:space="preserve">1.0 </w:t>
      </w:r>
      <w:r w:rsidR="00E8693D">
        <w:t>Summary</w:t>
      </w:r>
      <w:bookmarkEnd w:id="0"/>
    </w:p>
    <w:p w14:paraId="01E417AE" w14:textId="79E38E0D" w:rsidR="008763AE" w:rsidRDefault="008763AE" w:rsidP="008763AE">
      <w:pPr>
        <w:pStyle w:val="BodyText"/>
        <w:ind w:right="360"/>
        <w:rPr>
          <w:sz w:val="28"/>
          <w:szCs w:val="28"/>
        </w:rPr>
      </w:pPr>
    </w:p>
    <w:p w14:paraId="29CD8207" w14:textId="5F314516" w:rsidR="00F700E2" w:rsidRDefault="00F700E2" w:rsidP="008763AE">
      <w:pPr>
        <w:pStyle w:val="BodyText"/>
        <w:ind w:right="360"/>
        <w:rPr>
          <w:sz w:val="28"/>
          <w:szCs w:val="28"/>
        </w:rPr>
      </w:pPr>
      <w:r>
        <w:rPr>
          <w:sz w:val="28"/>
          <w:szCs w:val="28"/>
        </w:rPr>
        <w:t xml:space="preserve">Phonebook’s primary purpose is to allow a client to maintain a backup of their contact list. They would be able to maintain a list of all their contacts on an online portal. For this they can use a form or upload a CSV file with their contacts that would be persisted to a MySQL database. </w:t>
      </w:r>
      <w:r w:rsidR="005F1E0E">
        <w:rPr>
          <w:sz w:val="28"/>
          <w:szCs w:val="28"/>
        </w:rPr>
        <w:t>Access to the contact details would be allowed</w:t>
      </w:r>
      <w:r w:rsidR="00FE3DBC">
        <w:rPr>
          <w:sz w:val="28"/>
          <w:szCs w:val="28"/>
        </w:rPr>
        <w:t xml:space="preserve"> by appropriate logins. </w:t>
      </w:r>
      <w:r w:rsidR="001F3B04">
        <w:rPr>
          <w:sz w:val="28"/>
          <w:szCs w:val="28"/>
        </w:rPr>
        <w:t xml:space="preserve">A user can also consent to having their profile added to a public registry that is accessible even without a login. </w:t>
      </w:r>
      <w:r w:rsidR="00E23962">
        <w:rPr>
          <w:sz w:val="28"/>
          <w:szCs w:val="28"/>
        </w:rPr>
        <w:t xml:space="preserve">User would also have the option </w:t>
      </w:r>
      <w:r w:rsidR="003D4174">
        <w:rPr>
          <w:sz w:val="28"/>
          <w:szCs w:val="28"/>
        </w:rPr>
        <w:t>of downloading</w:t>
      </w:r>
      <w:r w:rsidR="00E23962">
        <w:rPr>
          <w:sz w:val="28"/>
          <w:szCs w:val="28"/>
        </w:rPr>
        <w:t xml:space="preserve"> their contacts in a CSV format to maintain a permanent copy. </w:t>
      </w:r>
      <w:r w:rsidR="0098545C">
        <w:rPr>
          <w:sz w:val="28"/>
          <w:szCs w:val="28"/>
        </w:rPr>
        <w:t xml:space="preserve">Addition and deletion options would be available with the end user for their specific set of contacts. </w:t>
      </w:r>
    </w:p>
    <w:p w14:paraId="3D8776F9" w14:textId="77777777" w:rsidR="00D922DB" w:rsidRDefault="00D922DB" w:rsidP="008763AE">
      <w:pPr>
        <w:pStyle w:val="BodyText"/>
        <w:ind w:right="360"/>
        <w:rPr>
          <w:sz w:val="28"/>
          <w:szCs w:val="28"/>
        </w:rPr>
      </w:pPr>
    </w:p>
    <w:p w14:paraId="2640B45D" w14:textId="6A7461E4" w:rsidR="008763AE" w:rsidRDefault="008763AE" w:rsidP="002D43F9">
      <w:pPr>
        <w:pStyle w:val="Heading1"/>
      </w:pPr>
      <w:bookmarkStart w:id="1" w:name="_Toc90713096"/>
      <w:r>
        <w:t xml:space="preserve">1.1 </w:t>
      </w:r>
      <w:r w:rsidR="00905A77">
        <w:t>Data Discussion</w:t>
      </w:r>
      <w:bookmarkEnd w:id="1"/>
    </w:p>
    <w:p w14:paraId="63786F41" w14:textId="675DE232" w:rsidR="008763AE" w:rsidRDefault="008763AE" w:rsidP="008763AE">
      <w:pPr>
        <w:pStyle w:val="BodyText"/>
        <w:ind w:right="360"/>
        <w:rPr>
          <w:sz w:val="28"/>
          <w:szCs w:val="28"/>
        </w:rPr>
      </w:pPr>
    </w:p>
    <w:p w14:paraId="17BB8D21" w14:textId="3CFFD362" w:rsidR="00F108E8" w:rsidRDefault="00F108E8" w:rsidP="008763AE">
      <w:pPr>
        <w:pStyle w:val="BodyText"/>
        <w:ind w:right="360"/>
        <w:rPr>
          <w:sz w:val="28"/>
          <w:szCs w:val="28"/>
        </w:rPr>
      </w:pPr>
      <w:r>
        <w:rPr>
          <w:sz w:val="28"/>
          <w:szCs w:val="28"/>
        </w:rPr>
        <w:t>The data would have attributes like name, phone number(s)</w:t>
      </w:r>
      <w:r w:rsidR="00025A62">
        <w:rPr>
          <w:sz w:val="28"/>
          <w:szCs w:val="28"/>
        </w:rPr>
        <w:t xml:space="preserve"> and</w:t>
      </w:r>
      <w:r>
        <w:rPr>
          <w:sz w:val="28"/>
          <w:szCs w:val="28"/>
        </w:rPr>
        <w:t xml:space="preserve"> address</w:t>
      </w:r>
      <w:r w:rsidR="00025A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of a client’s contacts. The client would be the sole consumer of their own data. The client also has the option of adding themselves to a public registry, which can be consumed by other users. </w:t>
      </w:r>
      <w:r w:rsidR="006804FD">
        <w:rPr>
          <w:sz w:val="28"/>
          <w:szCs w:val="28"/>
        </w:rPr>
        <w:t xml:space="preserve">An admin would have the option of </w:t>
      </w:r>
      <w:r w:rsidR="00661B80">
        <w:rPr>
          <w:sz w:val="28"/>
          <w:szCs w:val="28"/>
        </w:rPr>
        <w:t>deleting</w:t>
      </w:r>
      <w:r w:rsidR="006804FD">
        <w:rPr>
          <w:sz w:val="28"/>
          <w:szCs w:val="28"/>
        </w:rPr>
        <w:t xml:space="preserve"> a user </w:t>
      </w:r>
      <w:r w:rsidR="00661B80">
        <w:rPr>
          <w:sz w:val="28"/>
          <w:szCs w:val="28"/>
        </w:rPr>
        <w:t>and their contacts</w:t>
      </w:r>
      <w:r w:rsidR="006804FD">
        <w:rPr>
          <w:sz w:val="28"/>
          <w:szCs w:val="28"/>
        </w:rPr>
        <w:t xml:space="preserve">. </w:t>
      </w:r>
    </w:p>
    <w:p w14:paraId="4339740B" w14:textId="77777777" w:rsidR="008763AE" w:rsidRDefault="008763AE" w:rsidP="008763AE">
      <w:pPr>
        <w:pStyle w:val="BodyText"/>
        <w:ind w:right="360"/>
        <w:rPr>
          <w:sz w:val="28"/>
          <w:szCs w:val="28"/>
        </w:rPr>
      </w:pPr>
    </w:p>
    <w:p w14:paraId="61D64644" w14:textId="696A9C1B" w:rsidR="008763AE" w:rsidRDefault="008763AE" w:rsidP="002D43F9">
      <w:pPr>
        <w:pStyle w:val="Heading1"/>
      </w:pPr>
      <w:bookmarkStart w:id="2" w:name="_Toc90713097"/>
      <w:r>
        <w:t>1.</w:t>
      </w:r>
      <w:r w:rsidR="00A01E43">
        <w:t>2</w:t>
      </w:r>
      <w:r>
        <w:t xml:space="preserve"> </w:t>
      </w:r>
      <w:r w:rsidR="001E6C73">
        <w:t>Users</w:t>
      </w:r>
      <w:bookmarkEnd w:id="2"/>
    </w:p>
    <w:p w14:paraId="24D70C6E" w14:textId="6904A2F6" w:rsidR="008763AE" w:rsidRDefault="008763AE" w:rsidP="008763AE">
      <w:pPr>
        <w:pStyle w:val="BodyText"/>
        <w:ind w:right="360"/>
        <w:rPr>
          <w:sz w:val="28"/>
          <w:szCs w:val="28"/>
        </w:rPr>
      </w:pPr>
    </w:p>
    <w:p w14:paraId="71ECB0C0" w14:textId="6B6C7F28" w:rsidR="008763AE" w:rsidRPr="007B2C77" w:rsidRDefault="007052A1" w:rsidP="008763AE">
      <w:pPr>
        <w:pStyle w:val="BodyText"/>
        <w:ind w:right="360"/>
        <w:rPr>
          <w:i/>
          <w:iCs/>
          <w:sz w:val="28"/>
          <w:szCs w:val="28"/>
        </w:rPr>
      </w:pPr>
      <w:r w:rsidRPr="007B2C77">
        <w:rPr>
          <w:i/>
          <w:iCs/>
          <w:sz w:val="28"/>
          <w:szCs w:val="28"/>
        </w:rPr>
        <w:t>End User Type 1</w:t>
      </w:r>
    </w:p>
    <w:p w14:paraId="3C571812" w14:textId="35076CAB" w:rsidR="007052A1" w:rsidRDefault="007052A1" w:rsidP="008763AE">
      <w:pPr>
        <w:pStyle w:val="BodyText"/>
        <w:ind w:right="360"/>
        <w:rPr>
          <w:sz w:val="28"/>
          <w:szCs w:val="28"/>
        </w:rPr>
      </w:pPr>
      <w:r>
        <w:rPr>
          <w:sz w:val="28"/>
          <w:szCs w:val="28"/>
        </w:rPr>
        <w:t>Create an account and manipulate their own contact list</w:t>
      </w:r>
      <w:r w:rsidR="00B4463A">
        <w:rPr>
          <w:sz w:val="28"/>
          <w:szCs w:val="28"/>
        </w:rPr>
        <w:t xml:space="preserve"> on the portal</w:t>
      </w:r>
    </w:p>
    <w:p w14:paraId="78E0AFD0" w14:textId="668FC96F" w:rsidR="00B4463A" w:rsidRDefault="00B4463A" w:rsidP="008763AE">
      <w:pPr>
        <w:pStyle w:val="BodyText"/>
        <w:ind w:right="360"/>
        <w:rPr>
          <w:sz w:val="28"/>
          <w:szCs w:val="28"/>
        </w:rPr>
      </w:pPr>
      <w:r>
        <w:rPr>
          <w:sz w:val="28"/>
          <w:szCs w:val="28"/>
        </w:rPr>
        <w:t xml:space="preserve">Can add to a public registry if they so desire. </w:t>
      </w:r>
    </w:p>
    <w:p w14:paraId="352F9492" w14:textId="7D63786E" w:rsidR="00D73607" w:rsidRDefault="00D73607" w:rsidP="008763AE">
      <w:pPr>
        <w:pStyle w:val="BodyText"/>
        <w:ind w:right="360"/>
        <w:rPr>
          <w:sz w:val="28"/>
          <w:szCs w:val="28"/>
        </w:rPr>
      </w:pPr>
    </w:p>
    <w:p w14:paraId="6C101A88" w14:textId="1D0C1ED8" w:rsidR="00D73607" w:rsidRPr="007B2C77" w:rsidRDefault="00D73607" w:rsidP="008763AE">
      <w:pPr>
        <w:pStyle w:val="BodyText"/>
        <w:ind w:right="360"/>
        <w:rPr>
          <w:i/>
          <w:iCs/>
          <w:sz w:val="28"/>
          <w:szCs w:val="28"/>
        </w:rPr>
      </w:pPr>
      <w:r w:rsidRPr="007B2C77">
        <w:rPr>
          <w:i/>
          <w:iCs/>
          <w:sz w:val="28"/>
          <w:szCs w:val="28"/>
        </w:rPr>
        <w:t>End User Type 2</w:t>
      </w:r>
    </w:p>
    <w:p w14:paraId="7507FC36" w14:textId="06D02537" w:rsidR="00D73607" w:rsidRDefault="00D73607" w:rsidP="008763AE">
      <w:pPr>
        <w:pStyle w:val="BodyText"/>
        <w:ind w:right="360"/>
        <w:rPr>
          <w:sz w:val="28"/>
          <w:szCs w:val="28"/>
        </w:rPr>
      </w:pPr>
      <w:r>
        <w:rPr>
          <w:sz w:val="28"/>
          <w:szCs w:val="28"/>
        </w:rPr>
        <w:t>Can access a public registry of users</w:t>
      </w:r>
      <w:r w:rsidR="005B77CF">
        <w:rPr>
          <w:sz w:val="28"/>
          <w:szCs w:val="28"/>
        </w:rPr>
        <w:t>.</w:t>
      </w:r>
    </w:p>
    <w:p w14:paraId="18A3AE4C" w14:textId="5A624EF5" w:rsidR="00D73607" w:rsidRDefault="00D73607" w:rsidP="008763AE">
      <w:pPr>
        <w:pStyle w:val="BodyText"/>
        <w:ind w:right="360"/>
        <w:rPr>
          <w:sz w:val="28"/>
          <w:szCs w:val="28"/>
        </w:rPr>
      </w:pPr>
    </w:p>
    <w:p w14:paraId="087BF36F" w14:textId="7F522D49" w:rsidR="00D73607" w:rsidRPr="007B2C77" w:rsidRDefault="00D73607" w:rsidP="008763AE">
      <w:pPr>
        <w:pStyle w:val="BodyText"/>
        <w:ind w:right="360"/>
        <w:rPr>
          <w:i/>
          <w:iCs/>
          <w:sz w:val="28"/>
          <w:szCs w:val="28"/>
        </w:rPr>
      </w:pPr>
      <w:r w:rsidRPr="007B2C77">
        <w:rPr>
          <w:i/>
          <w:iCs/>
          <w:sz w:val="28"/>
          <w:szCs w:val="28"/>
        </w:rPr>
        <w:t>Admin</w:t>
      </w:r>
    </w:p>
    <w:p w14:paraId="0EA04049" w14:textId="264205B2" w:rsidR="00D73607" w:rsidRDefault="00D73607" w:rsidP="008763AE">
      <w:pPr>
        <w:pStyle w:val="BodyText"/>
        <w:ind w:right="360"/>
        <w:rPr>
          <w:sz w:val="28"/>
          <w:szCs w:val="28"/>
        </w:rPr>
      </w:pPr>
      <w:r>
        <w:rPr>
          <w:sz w:val="28"/>
          <w:szCs w:val="28"/>
        </w:rPr>
        <w:t xml:space="preserve">Can deregister users from the public registry. </w:t>
      </w:r>
    </w:p>
    <w:p w14:paraId="1A0F7FDB" w14:textId="43BB9C99" w:rsidR="0015254B" w:rsidRPr="0015254B" w:rsidRDefault="0015254B" w:rsidP="002D43F9">
      <w:pPr>
        <w:pStyle w:val="Heading1"/>
      </w:pPr>
      <w:bookmarkStart w:id="3" w:name="_Toc90713098"/>
      <w:r>
        <w:t>1.</w:t>
      </w:r>
      <w:r>
        <w:t>3</w:t>
      </w:r>
      <w:r>
        <w:t xml:space="preserve"> </w:t>
      </w:r>
      <w:r w:rsidR="00BE23E2">
        <w:t>Technologies Used</w:t>
      </w:r>
      <w:bookmarkEnd w:id="3"/>
    </w:p>
    <w:p w14:paraId="367736C3" w14:textId="77777777" w:rsidR="000B65E0" w:rsidRDefault="000B65E0" w:rsidP="00D367AF">
      <w:pPr>
        <w:pStyle w:val="BodyText"/>
        <w:ind w:right="360"/>
        <w:rPr>
          <w:sz w:val="28"/>
          <w:szCs w:val="28"/>
        </w:rPr>
      </w:pPr>
    </w:p>
    <w:p w14:paraId="7EE1B88F" w14:textId="06639C7E" w:rsidR="00D367AF" w:rsidRPr="00D367AF" w:rsidRDefault="00D367AF" w:rsidP="000B65E0">
      <w:pPr>
        <w:pStyle w:val="BodyText"/>
        <w:numPr>
          <w:ilvl w:val="0"/>
          <w:numId w:val="14"/>
        </w:numPr>
        <w:ind w:right="360"/>
        <w:rPr>
          <w:sz w:val="28"/>
          <w:szCs w:val="28"/>
        </w:rPr>
      </w:pPr>
      <w:r w:rsidRPr="00D367AF">
        <w:rPr>
          <w:sz w:val="28"/>
          <w:szCs w:val="28"/>
        </w:rPr>
        <w:lastRenderedPageBreak/>
        <w:t>Spring Web MVC</w:t>
      </w:r>
    </w:p>
    <w:p w14:paraId="1DD2052A" w14:textId="060F78C1" w:rsidR="00D367AF" w:rsidRPr="00D367AF" w:rsidRDefault="00D367AF" w:rsidP="000B65E0">
      <w:pPr>
        <w:pStyle w:val="BodyText"/>
        <w:numPr>
          <w:ilvl w:val="0"/>
          <w:numId w:val="14"/>
        </w:numPr>
        <w:ind w:right="360"/>
        <w:rPr>
          <w:sz w:val="28"/>
          <w:szCs w:val="28"/>
        </w:rPr>
      </w:pPr>
      <w:r w:rsidRPr="00D367AF">
        <w:rPr>
          <w:sz w:val="28"/>
          <w:szCs w:val="28"/>
        </w:rPr>
        <w:t>Hibernate</w:t>
      </w:r>
    </w:p>
    <w:p w14:paraId="6C70E978" w14:textId="64CA6722" w:rsidR="000B65E0" w:rsidRDefault="000B65E0" w:rsidP="000B65E0">
      <w:pPr>
        <w:pStyle w:val="BodyText"/>
        <w:numPr>
          <w:ilvl w:val="0"/>
          <w:numId w:val="14"/>
        </w:numPr>
        <w:ind w:right="360"/>
        <w:rPr>
          <w:sz w:val="28"/>
          <w:szCs w:val="28"/>
        </w:rPr>
      </w:pPr>
      <w:r>
        <w:rPr>
          <w:sz w:val="28"/>
          <w:szCs w:val="28"/>
        </w:rPr>
        <w:t>JSP Files</w:t>
      </w:r>
    </w:p>
    <w:p w14:paraId="43E369EE" w14:textId="77777777" w:rsidR="000B65E0" w:rsidRDefault="000B65E0" w:rsidP="00D367AF">
      <w:pPr>
        <w:pStyle w:val="BodyText"/>
        <w:ind w:right="360"/>
        <w:rPr>
          <w:sz w:val="28"/>
          <w:szCs w:val="28"/>
        </w:rPr>
      </w:pPr>
    </w:p>
    <w:p w14:paraId="5ECBC634" w14:textId="4DAD9A48" w:rsidR="008763AE" w:rsidRPr="00731ED7" w:rsidRDefault="002C49A7" w:rsidP="002D43F9">
      <w:pPr>
        <w:pStyle w:val="Heading1"/>
      </w:pPr>
      <w:bookmarkStart w:id="4" w:name="_Toc90713099"/>
      <w:r>
        <w:t>1.</w:t>
      </w:r>
      <w:r w:rsidR="005B7890">
        <w:t>4</w:t>
      </w:r>
      <w:r>
        <w:t xml:space="preserve"> </w:t>
      </w:r>
      <w:r>
        <w:t>Data Model</w:t>
      </w:r>
      <w:bookmarkEnd w:id="4"/>
    </w:p>
    <w:p w14:paraId="60C9AD38" w14:textId="346FC16D" w:rsidR="00B00552" w:rsidRDefault="002C49A7" w:rsidP="00731ED7">
      <w:pPr>
        <w:pStyle w:val="BodyText"/>
        <w:ind w:righ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55E665" wp14:editId="6570D387">
            <wp:extent cx="2885782" cy="19812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7071" cy="205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22D9" w14:textId="10B86E38" w:rsidR="00FA6651" w:rsidRDefault="00FA6651" w:rsidP="002D43F9">
      <w:pPr>
        <w:pStyle w:val="Heading1"/>
      </w:pPr>
      <w:bookmarkStart w:id="5" w:name="_Toc90713100"/>
      <w:r>
        <w:t>1.</w:t>
      </w:r>
      <w:r w:rsidR="00042D65">
        <w:t>5</w:t>
      </w:r>
      <w:r>
        <w:t xml:space="preserve"> </w:t>
      </w:r>
      <w:r>
        <w:t>Implemented Functionality</w:t>
      </w:r>
      <w:r w:rsidR="0072777C">
        <w:t xml:space="preserve"> with screenshots</w:t>
      </w:r>
      <w:bookmarkEnd w:id="5"/>
    </w:p>
    <w:p w14:paraId="3D0CA1E1" w14:textId="28AB1612" w:rsidR="00FA6651" w:rsidRDefault="00FA6651" w:rsidP="00FA6651">
      <w:pPr>
        <w:pStyle w:val="BodyText"/>
        <w:ind w:right="360"/>
        <w:rPr>
          <w:b/>
          <w:bCs/>
          <w:sz w:val="28"/>
          <w:szCs w:val="28"/>
        </w:rPr>
      </w:pPr>
    </w:p>
    <w:p w14:paraId="467A8881" w14:textId="199551AA" w:rsidR="00FA6651" w:rsidRDefault="00FA6651" w:rsidP="00B04D67">
      <w:pPr>
        <w:pStyle w:val="ListParagraph"/>
        <w:numPr>
          <w:ilvl w:val="0"/>
          <w:numId w:val="15"/>
        </w:numPr>
      </w:pPr>
      <w:r w:rsidRPr="00CC72C5">
        <w:t>Registration for new users</w:t>
      </w:r>
    </w:p>
    <w:p w14:paraId="106A9CB6" w14:textId="633D9860" w:rsidR="00C45E4C" w:rsidRPr="00CC72C5" w:rsidRDefault="00C45E4C" w:rsidP="00C45E4C">
      <w:pPr>
        <w:pStyle w:val="BodyText"/>
        <w:ind w:left="720" w:righ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0B7576" wp14:editId="0954D559">
            <wp:extent cx="3756212" cy="3555561"/>
            <wp:effectExtent l="0" t="0" r="3175" b="63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0028" cy="356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B399" w14:textId="289363AA" w:rsidR="00FA6651" w:rsidRDefault="00FA6651" w:rsidP="00B04D67">
      <w:pPr>
        <w:pStyle w:val="ListParagraph"/>
        <w:numPr>
          <w:ilvl w:val="0"/>
          <w:numId w:val="15"/>
        </w:numPr>
      </w:pPr>
      <w:r w:rsidRPr="00CC72C5">
        <w:lastRenderedPageBreak/>
        <w:t>Login for existing users</w:t>
      </w:r>
    </w:p>
    <w:p w14:paraId="39633385" w14:textId="2B4CADAE" w:rsidR="00394C95" w:rsidRPr="00CC72C5" w:rsidRDefault="00394C95" w:rsidP="003F7BCD">
      <w:pPr>
        <w:pStyle w:val="BodyText"/>
        <w:ind w:left="720" w:righ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AFBA23" wp14:editId="0BA771C4">
            <wp:extent cx="5943600" cy="279971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ADDE" w14:textId="31C43662" w:rsidR="00FA6651" w:rsidRDefault="00FA6651" w:rsidP="00CC72C5">
      <w:pPr>
        <w:pStyle w:val="BodyText"/>
        <w:numPr>
          <w:ilvl w:val="0"/>
          <w:numId w:val="13"/>
        </w:numPr>
        <w:ind w:right="360"/>
        <w:rPr>
          <w:sz w:val="28"/>
          <w:szCs w:val="28"/>
        </w:rPr>
      </w:pPr>
      <w:r w:rsidRPr="00CC72C5">
        <w:rPr>
          <w:sz w:val="28"/>
          <w:szCs w:val="28"/>
        </w:rPr>
        <w:t>Login for administrator</w:t>
      </w:r>
    </w:p>
    <w:p w14:paraId="7013E625" w14:textId="4671050A" w:rsidR="003F7BCD" w:rsidRPr="00CC72C5" w:rsidRDefault="00394C95" w:rsidP="00B60E4F">
      <w:pPr>
        <w:pStyle w:val="BodyText"/>
        <w:ind w:left="720" w:righ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50168F" wp14:editId="5AAF6AA9">
            <wp:extent cx="4320988" cy="3259669"/>
            <wp:effectExtent l="0" t="0" r="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7328" cy="32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C07F" w14:textId="6AB4F07B" w:rsidR="003F7BCD" w:rsidRDefault="003F7BCD" w:rsidP="002D5BFC">
      <w:pPr>
        <w:pStyle w:val="BodyText"/>
        <w:numPr>
          <w:ilvl w:val="1"/>
          <w:numId w:val="13"/>
        </w:numPr>
        <w:ind w:right="360"/>
        <w:rPr>
          <w:sz w:val="28"/>
          <w:szCs w:val="28"/>
        </w:rPr>
      </w:pPr>
      <w:r>
        <w:rPr>
          <w:sz w:val="28"/>
          <w:szCs w:val="28"/>
        </w:rPr>
        <w:t>Dashboard for administrator</w:t>
      </w:r>
    </w:p>
    <w:p w14:paraId="3A7A7BBF" w14:textId="3AC5E562" w:rsidR="003F7BCD" w:rsidRDefault="003F7BCD" w:rsidP="00B60E4F">
      <w:pPr>
        <w:pStyle w:val="BodyText"/>
        <w:ind w:left="720" w:righ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FDBEEF" wp14:editId="796CED9F">
            <wp:extent cx="5163671" cy="2429022"/>
            <wp:effectExtent l="0" t="0" r="5715" b="0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493" cy="244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E766" w14:textId="5D9B89B0" w:rsidR="00DC7DC0" w:rsidRDefault="00DC7DC0" w:rsidP="002D5BFC">
      <w:pPr>
        <w:pStyle w:val="BodyText"/>
        <w:numPr>
          <w:ilvl w:val="1"/>
          <w:numId w:val="13"/>
        </w:numPr>
        <w:ind w:right="360"/>
        <w:rPr>
          <w:sz w:val="28"/>
          <w:szCs w:val="28"/>
        </w:rPr>
      </w:pPr>
      <w:r>
        <w:rPr>
          <w:sz w:val="28"/>
          <w:szCs w:val="28"/>
        </w:rPr>
        <w:t>Current enrolled users list available to Administrator only</w:t>
      </w:r>
    </w:p>
    <w:p w14:paraId="32FE0CDD" w14:textId="59894590" w:rsidR="00DC7DC0" w:rsidRDefault="00DC7DC0" w:rsidP="00B60E4F">
      <w:pPr>
        <w:pStyle w:val="BodyText"/>
        <w:ind w:left="720" w:righ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3E939C" wp14:editId="5A42CDB8">
            <wp:extent cx="5943600" cy="300228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A310" w14:textId="11C1DCF5" w:rsidR="00E42A27" w:rsidRDefault="00E42A27" w:rsidP="002D5BFC">
      <w:pPr>
        <w:pStyle w:val="BodyText"/>
        <w:numPr>
          <w:ilvl w:val="1"/>
          <w:numId w:val="13"/>
        </w:numPr>
        <w:ind w:right="360"/>
        <w:rPr>
          <w:sz w:val="28"/>
          <w:szCs w:val="28"/>
        </w:rPr>
      </w:pPr>
      <w:r>
        <w:rPr>
          <w:sz w:val="28"/>
          <w:szCs w:val="28"/>
        </w:rPr>
        <w:t>Delete enrolled users with their contact lists available to Administrator only</w:t>
      </w:r>
    </w:p>
    <w:p w14:paraId="55466F81" w14:textId="2252BFBE" w:rsidR="002D5BFC" w:rsidRDefault="002D5BFC" w:rsidP="00B60E4F">
      <w:pPr>
        <w:pStyle w:val="BodyText"/>
        <w:ind w:left="720" w:righ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0EA7BA" wp14:editId="3FAE71DB">
            <wp:extent cx="5118847" cy="2592784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914" cy="260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A60D" w14:textId="18ACC4EA" w:rsidR="002D5BFC" w:rsidRDefault="002D5BFC" w:rsidP="002D5BFC">
      <w:pPr>
        <w:pStyle w:val="BodyText"/>
        <w:ind w:left="720" w:righ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0AF4E3" wp14:editId="400323DB">
            <wp:extent cx="5163671" cy="2030161"/>
            <wp:effectExtent l="0" t="0" r="5715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0275" cy="20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840A" w14:textId="69423CE5" w:rsidR="002D5BFC" w:rsidRDefault="002D5BFC" w:rsidP="002D5BFC">
      <w:pPr>
        <w:pStyle w:val="BodyText"/>
        <w:numPr>
          <w:ilvl w:val="1"/>
          <w:numId w:val="13"/>
        </w:numPr>
        <w:ind w:right="360"/>
        <w:rPr>
          <w:sz w:val="28"/>
          <w:szCs w:val="28"/>
        </w:rPr>
      </w:pPr>
      <w:r>
        <w:rPr>
          <w:sz w:val="28"/>
          <w:szCs w:val="28"/>
        </w:rPr>
        <w:t>Logout success screen</w:t>
      </w:r>
    </w:p>
    <w:p w14:paraId="2D271394" w14:textId="23910280" w:rsidR="002D5BFC" w:rsidRDefault="002D5BFC" w:rsidP="00B60E4F">
      <w:pPr>
        <w:pStyle w:val="BodyText"/>
        <w:ind w:left="1440" w:righ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19AC04" wp14:editId="41474E29">
            <wp:extent cx="4231341" cy="1472380"/>
            <wp:effectExtent l="0" t="0" r="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796" cy="14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5E79" w14:textId="09F2F870" w:rsidR="002D5BFC" w:rsidRDefault="00FA6651" w:rsidP="002D5BFC">
      <w:pPr>
        <w:pStyle w:val="BodyText"/>
        <w:numPr>
          <w:ilvl w:val="0"/>
          <w:numId w:val="13"/>
        </w:numPr>
        <w:ind w:right="360"/>
        <w:rPr>
          <w:sz w:val="28"/>
          <w:szCs w:val="28"/>
        </w:rPr>
      </w:pPr>
      <w:r w:rsidRPr="00CC72C5">
        <w:rPr>
          <w:sz w:val="28"/>
          <w:szCs w:val="28"/>
        </w:rPr>
        <w:t>Public Registry of enrolled users</w:t>
      </w:r>
      <w:r w:rsidR="002D5BFC">
        <w:rPr>
          <w:sz w:val="28"/>
          <w:szCs w:val="28"/>
        </w:rPr>
        <w:t xml:space="preserve"> available to all users without creating account</w:t>
      </w:r>
    </w:p>
    <w:p w14:paraId="493185DA" w14:textId="7EF1E2BB" w:rsidR="002D5BFC" w:rsidRPr="002D5BFC" w:rsidRDefault="002D5BFC" w:rsidP="002D5BFC">
      <w:pPr>
        <w:pStyle w:val="BodyText"/>
        <w:ind w:left="720" w:righ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9419B2" wp14:editId="43EC6A80">
            <wp:extent cx="4984376" cy="2856963"/>
            <wp:effectExtent l="0" t="0" r="0" b="635"/>
            <wp:docPr id="10" name="Picture 1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430" cy="287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9FBA" w14:textId="4383B707" w:rsidR="00CC72C5" w:rsidRDefault="00CC72C5" w:rsidP="00CC72C5">
      <w:pPr>
        <w:pStyle w:val="BodyText"/>
        <w:numPr>
          <w:ilvl w:val="0"/>
          <w:numId w:val="13"/>
        </w:numPr>
        <w:ind w:right="360"/>
        <w:rPr>
          <w:sz w:val="28"/>
          <w:szCs w:val="28"/>
        </w:rPr>
      </w:pPr>
      <w:r>
        <w:rPr>
          <w:sz w:val="28"/>
          <w:szCs w:val="28"/>
        </w:rPr>
        <w:t>Post Login for existing users</w:t>
      </w:r>
    </w:p>
    <w:p w14:paraId="2CD0B1A4" w14:textId="5F6645B0" w:rsidR="002D5BFC" w:rsidRDefault="002D5BFC" w:rsidP="00CC72C5">
      <w:pPr>
        <w:pStyle w:val="BodyText"/>
        <w:numPr>
          <w:ilvl w:val="1"/>
          <w:numId w:val="13"/>
        </w:numPr>
        <w:ind w:right="360"/>
        <w:rPr>
          <w:sz w:val="28"/>
          <w:szCs w:val="28"/>
        </w:rPr>
      </w:pPr>
      <w:r>
        <w:rPr>
          <w:sz w:val="28"/>
          <w:szCs w:val="28"/>
        </w:rPr>
        <w:t>Dashboard</w:t>
      </w:r>
      <w:r w:rsidR="00F42736">
        <w:rPr>
          <w:sz w:val="28"/>
          <w:szCs w:val="28"/>
        </w:rPr>
        <w:t xml:space="preserve"> for users</w:t>
      </w:r>
    </w:p>
    <w:p w14:paraId="718C5CD5" w14:textId="0DF2DDD9" w:rsidR="00F42736" w:rsidRDefault="00F42736" w:rsidP="00F42736">
      <w:pPr>
        <w:pStyle w:val="BodyText"/>
        <w:ind w:left="1440" w:righ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358A3A" wp14:editId="36450BB1">
            <wp:extent cx="4643718" cy="1748836"/>
            <wp:effectExtent l="0" t="0" r="5080" b="3810"/>
            <wp:docPr id="11" name="Picture 1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4450" cy="175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C5E6" w14:textId="486C24D5" w:rsidR="00F42736" w:rsidRDefault="00F42736" w:rsidP="00CC72C5">
      <w:pPr>
        <w:pStyle w:val="BodyText"/>
        <w:numPr>
          <w:ilvl w:val="1"/>
          <w:numId w:val="13"/>
        </w:numPr>
        <w:ind w:right="360"/>
        <w:rPr>
          <w:sz w:val="28"/>
          <w:szCs w:val="28"/>
        </w:rPr>
      </w:pPr>
      <w:r>
        <w:rPr>
          <w:sz w:val="28"/>
          <w:szCs w:val="28"/>
        </w:rPr>
        <w:t xml:space="preserve">User </w:t>
      </w:r>
      <w:r w:rsidR="00E37886">
        <w:rPr>
          <w:sz w:val="28"/>
          <w:szCs w:val="28"/>
        </w:rPr>
        <w:t>P</w:t>
      </w:r>
      <w:r>
        <w:rPr>
          <w:sz w:val="28"/>
          <w:szCs w:val="28"/>
        </w:rPr>
        <w:t>rofile Update capability</w:t>
      </w:r>
    </w:p>
    <w:p w14:paraId="17C78F1B" w14:textId="66FC3314" w:rsidR="00F42736" w:rsidRDefault="00E37886" w:rsidP="00E37886">
      <w:pPr>
        <w:pStyle w:val="BodyText"/>
        <w:ind w:left="1440" w:right="36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188172" wp14:editId="6DF62B97">
            <wp:extent cx="2185698" cy="2411505"/>
            <wp:effectExtent l="0" t="0" r="0" b="190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607" cy="244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4406C2A" wp14:editId="08ACDDCF">
            <wp:extent cx="2491569" cy="1011269"/>
            <wp:effectExtent l="0" t="0" r="0" b="5080"/>
            <wp:docPr id="14" name="Picture 1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5755" cy="10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B071" w14:textId="06A5A8AA" w:rsidR="00F42736" w:rsidRDefault="00CC72C5" w:rsidP="00B50086">
      <w:pPr>
        <w:pStyle w:val="BodyText"/>
        <w:numPr>
          <w:ilvl w:val="1"/>
          <w:numId w:val="13"/>
        </w:numPr>
        <w:ind w:right="360"/>
        <w:rPr>
          <w:sz w:val="28"/>
          <w:szCs w:val="28"/>
        </w:rPr>
      </w:pPr>
      <w:r>
        <w:rPr>
          <w:sz w:val="28"/>
          <w:szCs w:val="28"/>
        </w:rPr>
        <w:lastRenderedPageBreak/>
        <w:t>Contact List with download capability</w:t>
      </w:r>
    </w:p>
    <w:p w14:paraId="1C44329D" w14:textId="00F2FB9D" w:rsidR="00B50086" w:rsidRPr="00B50086" w:rsidRDefault="00B50086" w:rsidP="00B50086">
      <w:pPr>
        <w:pStyle w:val="BodyText"/>
        <w:ind w:left="1440" w:righ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AB561C" wp14:editId="5DE342E3">
            <wp:extent cx="3065406" cy="2928511"/>
            <wp:effectExtent l="0" t="0" r="0" b="571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0717" cy="29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F066" w14:textId="433A0B92" w:rsidR="00B50086" w:rsidRDefault="00CC72C5" w:rsidP="00B50086">
      <w:pPr>
        <w:pStyle w:val="BodyText"/>
        <w:numPr>
          <w:ilvl w:val="1"/>
          <w:numId w:val="13"/>
        </w:numPr>
        <w:ind w:right="360"/>
        <w:rPr>
          <w:sz w:val="28"/>
          <w:szCs w:val="28"/>
        </w:rPr>
      </w:pPr>
      <w:r>
        <w:rPr>
          <w:sz w:val="28"/>
          <w:szCs w:val="28"/>
        </w:rPr>
        <w:t>Add contact individually or with file upload</w:t>
      </w:r>
    </w:p>
    <w:p w14:paraId="24DAC066" w14:textId="6A7ADE0E" w:rsidR="00B50086" w:rsidRPr="00B50086" w:rsidRDefault="00B50086" w:rsidP="00B50086">
      <w:pPr>
        <w:pStyle w:val="BodyText"/>
        <w:ind w:left="1440" w:righ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0CE6A2" wp14:editId="26376BE8">
            <wp:extent cx="2420161" cy="2781299"/>
            <wp:effectExtent l="0" t="0" r="5715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6297" cy="281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914F" w14:textId="5A453350" w:rsidR="00CC72C5" w:rsidRDefault="00CC72C5" w:rsidP="00CC72C5">
      <w:pPr>
        <w:pStyle w:val="BodyText"/>
        <w:numPr>
          <w:ilvl w:val="1"/>
          <w:numId w:val="13"/>
        </w:numPr>
        <w:ind w:right="360"/>
        <w:rPr>
          <w:sz w:val="28"/>
          <w:szCs w:val="28"/>
        </w:rPr>
      </w:pPr>
      <w:r>
        <w:rPr>
          <w:sz w:val="28"/>
          <w:szCs w:val="28"/>
        </w:rPr>
        <w:t>Update Contact</w:t>
      </w:r>
    </w:p>
    <w:p w14:paraId="2BCE69D1" w14:textId="26CC17EB" w:rsidR="0028546B" w:rsidRDefault="0028546B" w:rsidP="0028546B">
      <w:pPr>
        <w:pStyle w:val="BodyText"/>
        <w:ind w:left="1440" w:righ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5CD3BC" wp14:editId="78F9EB7D">
            <wp:extent cx="2581835" cy="2253038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4649" cy="22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DB14633" wp14:editId="7DCDE8C4">
            <wp:extent cx="2133002" cy="2083627"/>
            <wp:effectExtent l="0" t="0" r="635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69" cy="209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4F6F" w14:textId="3D3CDB2D" w:rsidR="0028546B" w:rsidRDefault="0028546B" w:rsidP="0028546B">
      <w:pPr>
        <w:pStyle w:val="BodyText"/>
        <w:ind w:left="1440" w:righ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B1307A" wp14:editId="3B73DC6C">
            <wp:extent cx="4563035" cy="2486269"/>
            <wp:effectExtent l="0" t="0" r="0" b="317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974" cy="250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10E7" w14:textId="78E02198" w:rsidR="00CC72C5" w:rsidRDefault="0024744D" w:rsidP="00CC72C5">
      <w:pPr>
        <w:pStyle w:val="BodyText"/>
        <w:numPr>
          <w:ilvl w:val="1"/>
          <w:numId w:val="13"/>
        </w:numPr>
        <w:ind w:right="360"/>
        <w:rPr>
          <w:sz w:val="28"/>
          <w:szCs w:val="28"/>
        </w:rPr>
      </w:pPr>
      <w:r>
        <w:rPr>
          <w:sz w:val="28"/>
          <w:szCs w:val="28"/>
        </w:rPr>
        <w:t>Search Contact</w:t>
      </w:r>
    </w:p>
    <w:p w14:paraId="4975AC25" w14:textId="7DA359E7" w:rsidR="0024744D" w:rsidRPr="00CC72C5" w:rsidRDefault="0024744D" w:rsidP="0024744D">
      <w:pPr>
        <w:pStyle w:val="BodyText"/>
        <w:ind w:left="1440" w:righ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BCDB84" wp14:editId="5A423638">
            <wp:extent cx="2725271" cy="2592918"/>
            <wp:effectExtent l="0" t="0" r="571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8802" cy="26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76FB" w14:textId="6D1DA7FC" w:rsidR="00C703B3" w:rsidRDefault="00C703B3" w:rsidP="00C703B3">
      <w:pPr>
        <w:pStyle w:val="BodyText"/>
        <w:numPr>
          <w:ilvl w:val="1"/>
          <w:numId w:val="13"/>
        </w:numPr>
        <w:ind w:right="360"/>
        <w:rPr>
          <w:sz w:val="28"/>
          <w:szCs w:val="28"/>
        </w:rPr>
      </w:pPr>
      <w:r>
        <w:rPr>
          <w:sz w:val="28"/>
          <w:szCs w:val="28"/>
        </w:rPr>
        <w:t>Delete</w:t>
      </w:r>
      <w:r>
        <w:rPr>
          <w:sz w:val="28"/>
          <w:szCs w:val="28"/>
        </w:rPr>
        <w:t xml:space="preserve"> Contact</w:t>
      </w:r>
    </w:p>
    <w:p w14:paraId="25C27139" w14:textId="3D80FA7F" w:rsidR="004D0EB5" w:rsidRDefault="004D0EB5" w:rsidP="004D0EB5">
      <w:pPr>
        <w:pStyle w:val="BodyText"/>
        <w:ind w:left="1440" w:righ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E95BC0B" wp14:editId="4459A0F7">
            <wp:extent cx="3451412" cy="3124339"/>
            <wp:effectExtent l="0" t="0" r="3175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0077" cy="31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C104" w14:textId="4C2BBC0A" w:rsidR="004D0EB5" w:rsidRDefault="004D0EB5" w:rsidP="004D0EB5">
      <w:pPr>
        <w:pStyle w:val="BodyText"/>
        <w:ind w:left="1440" w:righ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D9AF83" wp14:editId="6F7380F4">
            <wp:extent cx="3272118" cy="1439592"/>
            <wp:effectExtent l="0" t="0" r="508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0566" cy="145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10EC" w14:textId="77777777" w:rsidR="00FA6651" w:rsidRDefault="00FA6651" w:rsidP="002C49A7">
      <w:pPr>
        <w:pStyle w:val="BodyText"/>
        <w:ind w:right="360"/>
        <w:rPr>
          <w:b/>
          <w:bCs/>
          <w:sz w:val="28"/>
          <w:szCs w:val="28"/>
        </w:rPr>
      </w:pPr>
    </w:p>
    <w:p w14:paraId="2FE6172F" w14:textId="328CAE3B" w:rsidR="002C49A7" w:rsidRDefault="002C49A7" w:rsidP="002D43F9">
      <w:pPr>
        <w:pStyle w:val="Heading1"/>
      </w:pPr>
      <w:bookmarkStart w:id="6" w:name="_Toc90713101"/>
      <w:r>
        <w:t>1.</w:t>
      </w:r>
      <w:r w:rsidR="0040605A">
        <w:t>6</w:t>
      </w:r>
      <w:r>
        <w:t xml:space="preserve"> </w:t>
      </w:r>
      <w:r>
        <w:t>Controller Code</w:t>
      </w:r>
      <w:bookmarkEnd w:id="6"/>
    </w:p>
    <w:p w14:paraId="35708320" w14:textId="742EAC3F" w:rsidR="00723331" w:rsidRDefault="00723331" w:rsidP="0072365F">
      <w:pPr>
        <w:pStyle w:val="BodyText"/>
        <w:rPr>
          <w:color w:val="FF0000"/>
        </w:rPr>
      </w:pPr>
    </w:p>
    <w:p w14:paraId="78A19C37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AF2F51F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5B28BF1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DAF62C3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C6C8DE2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B8BF60A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.beans.factory.annotation.Autowired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36A966E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B19C7AA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.ui.ModelMap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70D861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CDE2F8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.annotation.ModelAttribute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2D2C5C2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.annotation.PostMapping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AF96A70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D74FEB1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C5B8207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com.neu.phonebook.dao.ContactDao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D980316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com.neu.phonebook.dao.UserDAO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BBB33D7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7C09892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2A9EE3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C253B6D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3B65B750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AddContactController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4836557F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77AD661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6E7F40FF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22ED56D9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</w:p>
    <w:p w14:paraId="06297F01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00F9F760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1093BF39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F1B9AA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"/addContact.htm")</w:t>
      </w:r>
    </w:p>
    <w:p w14:paraId="31095080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addContact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ModelMap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model, Contact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4D620D70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(false);</w:t>
      </w:r>
    </w:p>
    <w:p w14:paraId="45AA561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hs.getAttribute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("username") == null) 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("redirect:/");</w:t>
      </w:r>
    </w:p>
    <w:p w14:paraId="32B5B521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model.addAttribute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("contact", contact);// Command Class</w:t>
      </w:r>
    </w:p>
    <w:p w14:paraId="7FF287B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addContact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164DFB7C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48B582E9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66C0DB1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PostMapping(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"/addContact.htm")</w:t>
      </w:r>
    </w:p>
    <w:p w14:paraId="2A56327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addContact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(@ModelAttribute("contact") Contact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47DAE01D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username = (String)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getAttribute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("username");</w:t>
      </w:r>
    </w:p>
    <w:p w14:paraId="32D48D0E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System.out.println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("Username" + username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1F3427B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(username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2EE4FC03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contact.setUser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(user);</w:t>
      </w:r>
    </w:p>
    <w:p w14:paraId="21A4D915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Contact committed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contactDao.create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(contact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4C28B3E0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50896986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 (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committed !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= null)</w:t>
      </w:r>
    </w:p>
    <w:p w14:paraId="42A208A7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addContactSuccess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5D32D9BD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2D8172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else {</w:t>
      </w:r>
    </w:p>
    <w:p w14:paraId="36FD17CC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addContactError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2686C4C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1B37E4B5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4A4DA222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D92D869" w14:textId="229448A3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34D7AC8A" w14:textId="29302968" w:rsidR="0092537A" w:rsidRPr="0092537A" w:rsidRDefault="0092537A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F0BF7DA" w14:textId="77777777" w:rsidR="0092537A" w:rsidRPr="0092537A" w:rsidRDefault="0092537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6174E9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72F7744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2FF0ED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DE95593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B84D1D4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1727B4D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FF0DED0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.ui.ModelMap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6A0A0FC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B4CDD92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.annotation.ModelAttribute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EDCE935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.annotation.PostMapping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BEB4E74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.annotation.SessionAttributes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D2D7476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3D98ECF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C48810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548ABD9D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6999023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@SessionAttributes("admin")</w:t>
      </w:r>
    </w:p>
    <w:p w14:paraId="2DF7753D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AdminController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09597CE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919784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"/admin")</w:t>
      </w:r>
    </w:p>
    <w:p w14:paraId="7128AEEF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String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showForm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ModelMap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model, 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40CBF0EC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().invalidate();</w:t>
      </w:r>
    </w:p>
    <w:p w14:paraId="6AE66F5D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user.setUsername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("admin");</w:t>
      </w:r>
    </w:p>
    <w:p w14:paraId="254B36A0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user.setPassword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("admin");</w:t>
      </w:r>
    </w:p>
    <w:p w14:paraId="517B6B12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model.addAttribute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("user", user);</w:t>
      </w:r>
    </w:p>
    <w:p w14:paraId="06C76E4E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return "admin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";</w:t>
      </w:r>
      <w:proofErr w:type="gramEnd"/>
    </w:p>
    <w:p w14:paraId="2BDF54DE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1C79AC5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51895467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C77CF4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adminDashboard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")</w:t>
      </w:r>
    </w:p>
    <w:p w14:paraId="3B57CB2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String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showDashboard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32199ABE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 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(false) != null)</w:t>
      </w:r>
    </w:p>
    <w:p w14:paraId="1B52435E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return "dashboard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";</w:t>
      </w:r>
      <w:proofErr w:type="gramEnd"/>
    </w:p>
    <w:p w14:paraId="3DEF268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else {</w:t>
      </w:r>
    </w:p>
    <w:p w14:paraId="1AA68195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return "admin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";</w:t>
      </w:r>
      <w:proofErr w:type="gramEnd"/>
    </w:p>
    <w:p w14:paraId="00C5F7DE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45C29EBE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5650C779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4015A33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PostMapping(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"/admin")</w:t>
      </w:r>
    </w:p>
    <w:p w14:paraId="72EE504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String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showSuccess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(@ModelAttribute("user") 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3B8AE0CE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 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user.getUsername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().equals("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bailsunit.admin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") &amp;&amp;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user.getPassword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().equals("password")) {</w:t>
      </w:r>
    </w:p>
    <w:p w14:paraId="59DF020C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();</w:t>
      </w:r>
    </w:p>
    <w:p w14:paraId="5B5E5D93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("name", 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Sunit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");</w:t>
      </w:r>
    </w:p>
    <w:p w14:paraId="4E38BABA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return "dashboard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";</w:t>
      </w:r>
      <w:proofErr w:type="gramEnd"/>
    </w:p>
    <w:p w14:paraId="716041BE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14C6FD81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0F7EB7F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else {</w:t>
      </w:r>
    </w:p>
    <w:p w14:paraId="3212325E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return "invalid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";</w:t>
      </w:r>
      <w:proofErr w:type="gramEnd"/>
    </w:p>
    <w:p w14:paraId="7F2301B5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7D057A7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5638B91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17FF54FE" w14:textId="0566E50B" w:rsidR="003708EF" w:rsidRPr="0092537A" w:rsidRDefault="003708EF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576D7797" w14:textId="77777777" w:rsidR="0092537A" w:rsidRPr="0092537A" w:rsidRDefault="0092537A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9E94772" w14:textId="77777777" w:rsidR="0092537A" w:rsidRPr="0092537A" w:rsidRDefault="0092537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1E5595A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6A193A2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FA981B3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java.util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4E16D52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72BAC99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18919D7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3B0FFB0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84DA75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.beans.factory.annotation.Autowired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61A17AD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20AF243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8FCA07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EA51B47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F142AC3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com.neu.phonebook.dao.ContactDao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3B96EFA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com.neu.phonebook.dao.UserDAO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BE35BA4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C3F6EEE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88F7DD3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3DAC790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2B26DD32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ContactListController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0D0080A3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753ACE7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101D02E5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4404D106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7D3B81D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604AD759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32344E9E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BB8E2B6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"/contactList.htm")</w:t>
      </w:r>
    </w:p>
    <w:p w14:paraId="1EDE1565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48E77CC9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(false);</w:t>
      </w:r>
    </w:p>
    <w:p w14:paraId="73AB1497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hs.getAttribute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("username") == null) 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("redirect:/");</w:t>
      </w:r>
    </w:p>
    <w:p w14:paraId="0541E270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username = (String)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getAttribute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("username");</w:t>
      </w:r>
    </w:p>
    <w:p w14:paraId="4B98A6A6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(username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3A3DFE7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List&lt;Contact&gt; contacts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contactDao.getContactList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775875C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", contacts);</w:t>
      </w:r>
    </w:p>
    <w:p w14:paraId="17ABE708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38CAE22B" w14:textId="77777777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37EFC421" w14:textId="479E1D8C" w:rsidR="003708EF" w:rsidRPr="0092537A" w:rsidRDefault="003708EF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17E06AD0" w14:textId="1D91B639" w:rsidR="006F4214" w:rsidRPr="0092537A" w:rsidRDefault="006F4214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D819479" w14:textId="77777777" w:rsidR="0092537A" w:rsidRPr="0092537A" w:rsidRDefault="0092537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1014E2B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A208B35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D8943F3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java.util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600A27F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166C2CB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E4BCBBA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CD35A4B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33B99CF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.beans.factory.annotation.Autowired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0885445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915AC23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F79A915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.annotation.PostMapping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95879D2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2465C69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5053E9EE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com.neu.phonebook.dao.ContactDao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E423BBC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com.neu.phonebook.dao.UserDAO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DFA60D5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961946F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F8843FD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9A4F655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488B0846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DeleteContactController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18C946C4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CAC7ECD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0089881F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3737B44D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F0CB9CC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5640CBE2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0EDA71D9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D4E5604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"/delete.htm")</w:t>
      </w:r>
    </w:p>
    <w:p w14:paraId="7146BC87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deleteContact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41BB8898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(false);</w:t>
      </w:r>
    </w:p>
    <w:p w14:paraId="52740B4E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hs.getAttribute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("username") == null) 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("redirect:/");</w:t>
      </w:r>
    </w:p>
    <w:p w14:paraId="48E2923E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username = (String)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getAttribute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("username");</w:t>
      </w:r>
    </w:p>
    <w:p w14:paraId="3711255F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(username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27D386FA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List&lt;Contact&gt; contacts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contactDao.getContactList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78EDFA03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", contacts);</w:t>
      </w:r>
    </w:p>
    <w:p w14:paraId="5C9D3315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("delete"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15BD9F59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2696D055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2C30CCC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PostMapping(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"/delete.htm")</w:t>
      </w:r>
    </w:p>
    <w:p w14:paraId="0FCE9F44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deleteContactSpecific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04C0AD2E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contactId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request.getParameter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("contact");</w:t>
      </w:r>
    </w:p>
    <w:p w14:paraId="6EC06E0A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Contact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Integer.parseInt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contactId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));</w:t>
      </w:r>
    </w:p>
    <w:p w14:paraId="674A558A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contactDao.delete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(contact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29C07C28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deleteSuccess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5867C905" w14:textId="77777777" w:rsidR="00934266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03DAA849" w14:textId="035575FF" w:rsidR="006F4214" w:rsidRPr="0092537A" w:rsidRDefault="00934266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009C711C" w14:textId="5F29BC6C" w:rsidR="00445588" w:rsidRPr="0092537A" w:rsidRDefault="00445588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555A22D3" w14:textId="77777777" w:rsidR="0092537A" w:rsidRPr="0092537A" w:rsidRDefault="0092537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B9C7180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BBAEED4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D68FEC1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java.util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001ED61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4FC9614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9165010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80A44A3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CF7FE5A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.beans.factory.annotation.Autowired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0E59411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26E340E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8CFDBDF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.annotation.PostMapping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932CB3B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CAB92BD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D29439D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com.neu.phonebook.dao.ContactDao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313A789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com.neu.phonebook.dao.UserDAO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40F3A3D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73A1F95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BDA86C6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9712622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14D0B5C7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DeleteUserController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25DA5B73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4F3218B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3E5AB860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395FFD69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2898A60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618E478F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2A5C2C1E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D153558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"deleteUser.htm")</w:t>
      </w:r>
    </w:p>
    <w:p w14:paraId="21AC3E86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deleteContact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67E74E14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(false);</w:t>
      </w:r>
    </w:p>
    <w:p w14:paraId="2FAB4655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hs.getAttribute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("name") == null) 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("redirect:/admin");</w:t>
      </w:r>
    </w:p>
    <w:p w14:paraId="58B60863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List&lt;User&gt; users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</w:p>
    <w:p w14:paraId="5A6CB22D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", users);</w:t>
      </w:r>
    </w:p>
    <w:p w14:paraId="16FC5DFD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deleteUser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6AAE6D21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409D69FF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1F841C3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PostMapping(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"deleteUser.htm")</w:t>
      </w:r>
    </w:p>
    <w:p w14:paraId="5BFFC5C8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deleteContactSpecific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7E5371E1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userId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request.getParameter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("user");</w:t>
      </w:r>
    </w:p>
    <w:p w14:paraId="6244B7FA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Integer.parseInt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userId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));</w:t>
      </w:r>
    </w:p>
    <w:p w14:paraId="0152D9C0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List&lt;Contact&gt; contacts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contactDao.getContactList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62784BC0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for(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Contact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: contacts) {</w:t>
      </w:r>
    </w:p>
    <w:p w14:paraId="3BFEFD03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contactDao.delete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(contact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403D2F7C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06538842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userDAO.delete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4D9F0825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deleteUserSuccess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690847CF" w14:textId="77777777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3D5D26E6" w14:textId="30AFAAC1" w:rsidR="00445588" w:rsidRPr="0092537A" w:rsidRDefault="0044558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5E3670B9" w14:textId="7DF6DCFA" w:rsidR="004C7FBC" w:rsidRPr="0092537A" w:rsidRDefault="004C7FBC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EDBD1C5" w14:textId="77777777" w:rsidR="0092537A" w:rsidRPr="0092537A" w:rsidRDefault="0092537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92BABA2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B6422C6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B96ACE5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java.io.File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E73920C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java.io.FileWriter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2B6D3CA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java.io.IOException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AE7C8EC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java.util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913C5BA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69528B2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346EA03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28C5B85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.beans.factory.annotation.Autowired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D9FBC68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40BB95F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0D35851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6EFD6FF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A17B7A0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com.neu.phonebook.dao.ContactDao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AEC376F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com.neu.phonebook.dao.UserDAO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3179404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A960624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8765EC3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com.opencsv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.CSVWriter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01E147D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D04DB58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3E5FBA4D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DownloadContactListController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797AF536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D1DFF44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ab/>
        <w:t>@Autowired</w:t>
      </w:r>
    </w:p>
    <w:p w14:paraId="02D6CE37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05B1C6DC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026A637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35C3509B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20F82396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A7A0868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"/download")</w:t>
      </w:r>
    </w:p>
    <w:p w14:paraId="66A17298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downloadContactList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5AB611E0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username = (String)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getAttribute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("username");</w:t>
      </w:r>
    </w:p>
    <w:p w14:paraId="15D8A45B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(username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3325F2B4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List&lt;Contact&gt; contacts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contactDao.getContactList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51DCAD58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writeContactsFile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(contacts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19F2ED86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downloadSuccess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178EFE61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63C19AC4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55B2EA4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private void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writeContactsFile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List&lt;Contact&gt; contacts) {</w:t>
      </w:r>
    </w:p>
    <w:p w14:paraId="66191075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A995243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File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file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new File("/Users/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sunitbail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/Downloads/contacts/contacts.csv"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16F5B48D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try {</w:t>
      </w:r>
    </w:p>
    <w:p w14:paraId="6B1C4163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FileWriter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outputfile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FileWriter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(file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36056DB3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CSVWriter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writer =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CSVWriter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outputfile</w:t>
      </w:r>
      <w:proofErr w:type="spellEnd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094E33E3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String[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] header = { "Name", "Phone", "Address" };</w:t>
      </w:r>
    </w:p>
    <w:p w14:paraId="1829465C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writer.writeNext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(header);</w:t>
      </w:r>
    </w:p>
    <w:p w14:paraId="027D086C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for (Contact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: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contacts) {</w:t>
      </w:r>
    </w:p>
    <w:p w14:paraId="11B8D846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header[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0]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contact.getName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();</w:t>
      </w:r>
    </w:p>
    <w:p w14:paraId="7B4DC261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header[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1]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contact.getPhone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();</w:t>
      </w:r>
    </w:p>
    <w:p w14:paraId="712708FC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header[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2]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contact.getAddress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();</w:t>
      </w:r>
    </w:p>
    <w:p w14:paraId="01908E3B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1AD2974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writer.writeNext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(header);</w:t>
      </w:r>
    </w:p>
    <w:p w14:paraId="0B1C0D94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4E419BDA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writer.close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();</w:t>
      </w:r>
    </w:p>
    <w:p w14:paraId="4604DB6A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362522A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 catch 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IOException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e) {</w:t>
      </w:r>
    </w:p>
    <w:p w14:paraId="2DF6FB3D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e.printStackTrace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();</w:t>
      </w:r>
    </w:p>
    <w:p w14:paraId="77110ECD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6471BECA" w14:textId="77777777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3ACC3559" w14:textId="171DBB8C" w:rsidR="004C7FBC" w:rsidRPr="0092537A" w:rsidRDefault="004C7F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6AB097F0" w14:textId="420B2FEF" w:rsidR="00DD7C19" w:rsidRPr="0092537A" w:rsidRDefault="00DD7C19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051EB73" w14:textId="77777777" w:rsidR="0092537A" w:rsidRPr="0092537A" w:rsidRDefault="0092537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207CDDF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071D4DB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9FF9E51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E694B36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87742E4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24DEA71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.beans.factory.annotation.Autowired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2279AB7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46711A9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.ui.ModelMap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11D4D31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C2729F8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.annotation.ModelAttribute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581C86A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.annotation.PostMapping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EF2629F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.annotation.SessionAttributes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3BE5EFB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94E8858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com.neu.phonebook.dao.UserDAO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4D1648C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00B1AC3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50E84C1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0907B8C2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@SessionAttributes("login")</w:t>
      </w:r>
    </w:p>
    <w:p w14:paraId="08479963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HomeController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3DD41334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BF17A20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49E6D4FF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37861D65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F226E9B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"/")</w:t>
      </w:r>
    </w:p>
    <w:p w14:paraId="56F9EBA7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String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showForm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ModelMap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model, 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4CD23A1D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().invalidate();</w:t>
      </w:r>
    </w:p>
    <w:p w14:paraId="380C3936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user.setUsername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("Username");</w:t>
      </w:r>
    </w:p>
    <w:p w14:paraId="47FB9BD1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user.setPassword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("password");</w:t>
      </w:r>
    </w:p>
    <w:p w14:paraId="1A957A8B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model.addAttribute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("user", user);// Command Class</w:t>
      </w:r>
    </w:p>
    <w:p w14:paraId="738AE343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return "home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";</w:t>
      </w:r>
      <w:proofErr w:type="gramEnd"/>
    </w:p>
    <w:p w14:paraId="323D6718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8A8D0F7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7F659E58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87897AB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"/dashboard")</w:t>
      </w:r>
    </w:p>
    <w:p w14:paraId="455F6525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String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showDashboard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77B8172D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 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(false) != null)</w:t>
      </w:r>
    </w:p>
    <w:p w14:paraId="6C5E1846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return "login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";</w:t>
      </w:r>
      <w:proofErr w:type="gramEnd"/>
    </w:p>
    <w:p w14:paraId="70D62A3E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else {</w:t>
      </w:r>
    </w:p>
    <w:p w14:paraId="631F6D41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return "home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";</w:t>
      </w:r>
      <w:proofErr w:type="gramEnd"/>
    </w:p>
    <w:p w14:paraId="47AF43A2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29C282B5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261D1FF7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66001C6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PostMapping(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"/")</w:t>
      </w:r>
    </w:p>
    <w:p w14:paraId="6C30E7DD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String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showSuccess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(@ModelAttribute("user") 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2B3BE872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User committed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user.getUsername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());</w:t>
      </w:r>
    </w:p>
    <w:p w14:paraId="34512B44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8F59EFB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 (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committed !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= null &amp;&amp;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committed.getPassword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().equals(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user.getPassword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())) {</w:t>
      </w:r>
    </w:p>
    <w:p w14:paraId="71E0BD66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();</w:t>
      </w:r>
    </w:p>
    <w:p w14:paraId="55CEF76D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String[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]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fullName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committed.getName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().split(" ");</w:t>
      </w:r>
    </w:p>
    <w:p w14:paraId="7FF6F6B9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("name",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fullName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[0]);</w:t>
      </w:r>
    </w:p>
    <w:p w14:paraId="40640726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("username",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committed.getUsername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());</w:t>
      </w:r>
    </w:p>
    <w:p w14:paraId="58732507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return "login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";</w:t>
      </w:r>
      <w:proofErr w:type="gramEnd"/>
    </w:p>
    <w:p w14:paraId="546070C8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12D3906F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5958BBC1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else {</w:t>
      </w:r>
    </w:p>
    <w:p w14:paraId="3C27B541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return "invalid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";</w:t>
      </w:r>
      <w:proofErr w:type="gramEnd"/>
    </w:p>
    <w:p w14:paraId="5A6145CB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60BF6C03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A9FA52E" w14:textId="77777777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0C04CB46" w14:textId="5EB4F5B5" w:rsidR="00DD7C19" w:rsidRPr="0092537A" w:rsidRDefault="00DD7C1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5F43060E" w14:textId="01C25646" w:rsidR="00F354FB" w:rsidRPr="0092537A" w:rsidRDefault="00F354FB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F92DCA2" w14:textId="77777777" w:rsidR="0092537A" w:rsidRPr="0092537A" w:rsidRDefault="0092537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9EACD8D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FDC7257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71B3E76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B37F9F4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D7CCB40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78E2646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35F24F9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41A1A41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86E197D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22D49D37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LogoutController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51A0016C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2638027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"/logout.htm")</w:t>
      </w:r>
    </w:p>
    <w:p w14:paraId="3E380B92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0720AAC0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().invalidate();</w:t>
      </w:r>
    </w:p>
    <w:p w14:paraId="0B432F8A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("logout"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2B8385EB" w14:textId="77777777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6BEACF7D" w14:textId="4C92ABCB" w:rsidR="00F354FB" w:rsidRPr="0092537A" w:rsidRDefault="00F354F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31D5663C" w14:textId="6026F4DD" w:rsidR="000F0D3B" w:rsidRPr="0092537A" w:rsidRDefault="000F0D3B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0540D78" w14:textId="77777777" w:rsidR="0092537A" w:rsidRPr="0092537A" w:rsidRDefault="0092537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6E30F9C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FDAB335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5419C26F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B44EF6B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EA1C692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F4B9BB1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.beans.factory.annotation.Autowired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2A0A82C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86075C6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.ui.ModelMap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7932C4F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417A472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.annotation.PostMapping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A0C89C6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E0E3B09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2FB9466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com.neu.phonebook.dao.ContactDao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878D583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com.neu.phonebook.dao.UserDAO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EA3CEDE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D43F10A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282F708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354BC50D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ProfileController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36D340B7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16680C6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34671308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7151F158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FA4BC32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1DD4B47D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041CEFAA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522EE79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"/profile")</w:t>
      </w:r>
    </w:p>
    <w:p w14:paraId="08238E1F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updateProfile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ModelMap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model, 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570FFFE5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(false);</w:t>
      </w:r>
    </w:p>
    <w:p w14:paraId="1BD8DCB8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hs.getAttribute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("username") == null) 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("redirect:/");</w:t>
      </w:r>
    </w:p>
    <w:p w14:paraId="6998413A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username = (String)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getAttribute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("username");</w:t>
      </w:r>
    </w:p>
    <w:p w14:paraId="110B4BBA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user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(username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7964E97F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model.addAttribute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("user", user);</w:t>
      </w:r>
    </w:p>
    <w:p w14:paraId="2F5E9F8E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consent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user.getIsPublic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().equals("true") ? "Yes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" :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"No";</w:t>
      </w:r>
    </w:p>
    <w:p w14:paraId="5C1BCC26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System.out.println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(consent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3173A52C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("consent", consent);</w:t>
      </w:r>
    </w:p>
    <w:p w14:paraId="3C945AE2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updateProfile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226F5809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24911322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C97CC3A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PostMapping(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"/profile")</w:t>
      </w:r>
    </w:p>
    <w:p w14:paraId="1682B4D9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updateProfileFinal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ModelMap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model, 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2F60B257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selected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request.getParameter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("consent");</w:t>
      </w:r>
    </w:p>
    <w:p w14:paraId="2BA66E5A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AE435C2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User refresh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((String)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getAttribute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("username"));</w:t>
      </w:r>
    </w:p>
    <w:p w14:paraId="0FEF1CC2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refresh.setName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user.getName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());</w:t>
      </w:r>
    </w:p>
    <w:p w14:paraId="632F0AAD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refresh.setEmail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user.getEmail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());</w:t>
      </w:r>
    </w:p>
    <w:p w14:paraId="1EB984A3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refresh.setName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user.getName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());</w:t>
      </w:r>
    </w:p>
    <w:p w14:paraId="4E22295F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refresh.setPhone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user.getPhone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());</w:t>
      </w:r>
    </w:p>
    <w:p w14:paraId="0F99F848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refresh.setAddress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user.getAddress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());</w:t>
      </w:r>
    </w:p>
    <w:p w14:paraId="20D6A2AC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refresh.setPassword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user.getPassword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());</w:t>
      </w:r>
    </w:p>
    <w:p w14:paraId="652B6305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 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selected.equals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("truth"))</w:t>
      </w:r>
    </w:p>
    <w:p w14:paraId="4C829C0B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refresh.setIsPublic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("true");</w:t>
      </w:r>
    </w:p>
    <w:p w14:paraId="49A93B0C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else</w:t>
      </w:r>
    </w:p>
    <w:p w14:paraId="7C4B0828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refresh.setIsPublic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("false");</w:t>
      </w:r>
    </w:p>
    <w:p w14:paraId="6584EDB3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79FDFF1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userDAO.update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(refresh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0B5EFA52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("user", refresh);</w:t>
      </w:r>
    </w:p>
    <w:p w14:paraId="55B5C021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consent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refresh.getIsPublic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().equals("true") ? "Yes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" :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"No";</w:t>
      </w:r>
    </w:p>
    <w:p w14:paraId="38988F80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("consent", consent);</w:t>
      </w:r>
    </w:p>
    <w:p w14:paraId="4FC5EF5A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updateProfileSuccess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777C1EF7" w14:textId="77777777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759A5E3D" w14:textId="564BFE4A" w:rsidR="000F0D3B" w:rsidRPr="0092537A" w:rsidRDefault="000F0D3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3C673D2B" w14:textId="53957555" w:rsidR="007E50EA" w:rsidRPr="0092537A" w:rsidRDefault="007E50EA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CEAF5AE" w14:textId="77777777" w:rsidR="0092537A" w:rsidRPr="0092537A" w:rsidRDefault="0092537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0DAFB4E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BE7CBC2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680A4F3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java.util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044BF17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863B3C4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3F43AF3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B864076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.beans.factory.annotation.Autowired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863D3F2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8C6C608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CA7CF97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CD38D8C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AEA2ED2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com.neu.phonebook.dao.UserDAO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512E49C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0D928F6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6053B9C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01CCAC23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PublicListController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23F473BD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408D5E7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1202F143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15EE5203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2CCF92E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"/yellowPages.htm")</w:t>
      </w:r>
    </w:p>
    <w:p w14:paraId="3C804D7A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yelloPages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21290D3A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List&lt;User&gt;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userDAO.getUserList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3EED1D9F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",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</w:p>
    <w:p w14:paraId="29963567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yellowPages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028B85B1" w14:textId="77777777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72F3ABB9" w14:textId="1A72D51A" w:rsidR="007E50EA" w:rsidRPr="0092537A" w:rsidRDefault="007E50E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42660F20" w14:textId="6CDFEDD3" w:rsidR="008209BC" w:rsidRPr="0092537A" w:rsidRDefault="008209BC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0D4B23E" w14:textId="77777777" w:rsidR="0092537A" w:rsidRPr="0092537A" w:rsidRDefault="0092537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8CD8A65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0431085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7DD9143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A1A941A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8B07E57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5EBA1BB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org.hibernate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.exception.ConstraintViolationException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BA83969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.beans.factory.annotation.Autowired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FAF26A5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D6A55F2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.ui.ModelMap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36FDBC3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54EA02E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.annotation.ModelAttribute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463E479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.annotation.PostMapping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740AEAE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77A0FF1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0C27C60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com.neu.phonebook.dao.UserDAO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02A3109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DA80F05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3550A1C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30719F1A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RegisterController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11F17480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70F13FC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187EA150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4CFF29CB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3F31F45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"/register.htm")</w:t>
      </w:r>
    </w:p>
    <w:p w14:paraId="510381B1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addUser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ModelMap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model, 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0E93453C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model.addAttribute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("user", user);// Command Class</w:t>
      </w:r>
    </w:p>
    <w:p w14:paraId="42D3D1C8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("register"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5323CE55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1FAF6334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67D90F1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PostMapping(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"/register.htm")</w:t>
      </w:r>
    </w:p>
    <w:p w14:paraId="3A2E393B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addUser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(@ModelAttribute("user") 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1A565172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selected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request.getParameter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("consent");</w:t>
      </w:r>
    </w:p>
    <w:p w14:paraId="7C7F410D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8EF8A3B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try {</w:t>
      </w:r>
    </w:p>
    <w:p w14:paraId="5896D2AC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 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selected.equals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("truth"))</w:t>
      </w:r>
    </w:p>
    <w:p w14:paraId="2D1CF723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user.setIsPublic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("true");</w:t>
      </w:r>
    </w:p>
    <w:p w14:paraId="4B41CDB6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else</w:t>
      </w:r>
    </w:p>
    <w:p w14:paraId="367D8A59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user.setIsPublic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("false");</w:t>
      </w:r>
    </w:p>
    <w:p w14:paraId="093139E6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User committed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userDAO.create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4086DD8F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 (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committed !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= null &amp;&amp;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committed.getPassword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().equals(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user.getPassword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())) {</w:t>
      </w:r>
    </w:p>
    <w:p w14:paraId="10EE88D9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();</w:t>
      </w:r>
    </w:p>
    <w:p w14:paraId="2A04B4C4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String[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]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fullName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committed.getName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().split(" ");</w:t>
      </w:r>
    </w:p>
    <w:p w14:paraId="11978511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("name",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fullName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[0]);</w:t>
      </w:r>
    </w:p>
    <w:p w14:paraId="7CD8AA0C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("username",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committed.getUsername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());</w:t>
      </w:r>
    </w:p>
    <w:p w14:paraId="1F009C80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("login"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7580A400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 else {</w:t>
      </w:r>
    </w:p>
    <w:p w14:paraId="63209B78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registrationError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74F93404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174D6D19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05F2470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 catch 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ConstraintViolationException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e) {</w:t>
      </w:r>
    </w:p>
    <w:p w14:paraId="2D0593B0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usernameError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49FF86DA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6AE530B6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758A95F3" w14:textId="77777777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C54123B" w14:textId="1AC6AC0C" w:rsidR="008209BC" w:rsidRPr="0092537A" w:rsidRDefault="008209BC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52C312B0" w14:textId="20B0CAF9" w:rsidR="0092537A" w:rsidRPr="0092537A" w:rsidRDefault="0092537A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5EBAEEF" w14:textId="3DA2B521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1A88D9C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A4D6221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5BA5843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java.util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.ArrayList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8D8FF19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java.util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7BF2632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B2903E9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F87E0E0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ACAEC69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5DC3582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.beans.factory.annotation.Autowired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BFDB35D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ED6C96E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0FA6836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.annotation.PostMapping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17CC525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AA3FB01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FE111AE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com.neu.phonebook.dao.ContactDao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8702285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com.neu.phonebook.dao.UserDAO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0E907C8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6DC57BB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E1E4CC5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B73DF03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773F2777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SearchContactController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4CD9F4F8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097A7EE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35124D7F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1A33DA87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</w:p>
    <w:p w14:paraId="52533B44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5E1591D1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7C87F143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63F9E97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"/searchContact.htm")</w:t>
      </w:r>
    </w:p>
    <w:p w14:paraId="51B3B516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searchContact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7636E99A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(false);</w:t>
      </w:r>
    </w:p>
    <w:p w14:paraId="33ACA644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hs.getAttribute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("username") == null) 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("redirect:/");</w:t>
      </w:r>
    </w:p>
    <w:p w14:paraId="01735925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searchContact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412F9D22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5AAC0023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38E1B67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PostMapping(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"/searchContact.htm")</w:t>
      </w:r>
    </w:p>
    <w:p w14:paraId="4DBE0C58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searchContactResult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0EEC6237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(String)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request.getParameter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("keyword");</w:t>
      </w:r>
    </w:p>
    <w:p w14:paraId="1D808E15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       String parameter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request.getParameter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("parameter");</w:t>
      </w:r>
    </w:p>
    <w:p w14:paraId="67D774A6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userDAO.get((String)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().getAttribute("username"));</w:t>
      </w:r>
    </w:p>
    <w:p w14:paraId="4FA2E6E9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List&lt;Contact&gt;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ArrayList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&lt;Contact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&gt;)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contactDao.getLike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user,parameter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</w:p>
    <w:p w14:paraId="378153FC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if(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contactList.isEmpty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 {</w:t>
      </w:r>
    </w:p>
    <w:p w14:paraId="777FAE21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",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</w:p>
    <w:p w14:paraId="7848220B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searchResultsEmpty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024EFC28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2B2C3D42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else {</w:t>
      </w:r>
    </w:p>
    <w:p w14:paraId="5B36E5B1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",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</w:p>
    <w:p w14:paraId="6416AA8A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searchResults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549957E8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19CE4F14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1ABC660B" w14:textId="77777777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60B9692" w14:textId="698F0275" w:rsidR="00D31731" w:rsidRPr="0092537A" w:rsidRDefault="00D31731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2E5E2689" w14:textId="1C126700" w:rsidR="006E7078" w:rsidRPr="0092537A" w:rsidRDefault="006E7078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57D2B95" w14:textId="77777777" w:rsidR="0092537A" w:rsidRPr="0092537A" w:rsidRDefault="0092537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A8DE9F2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154D555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E8917B7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java.util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C5F884B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7FC83A8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D5398C6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B18CE7A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1B6038C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.beans.factory.annotation.Autowired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EB2FAE8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3508972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.ui.ModelMap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3B5BB4C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DDF2721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.annotation.ModelAttribute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4ECF2A1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.annotation.PostMapping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124FBEF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2E1B374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7AE2263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com.neu.phonebook.dao.ContactDao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E6A011C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com.neu.phonebook.dao.UserDAO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3B98482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F1D5A73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423C4D8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B436EDB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75009FF9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UpdateContactController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3405FA2F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45BB81C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2DB2FE9D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46DE8ADA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281A16A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221A3FA5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64085223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E440792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"/update.htm")</w:t>
      </w:r>
    </w:p>
    <w:p w14:paraId="02E33360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updateContact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61369A5A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(false);</w:t>
      </w:r>
    </w:p>
    <w:p w14:paraId="06CC5C8C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hs.getAttribute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("username") == null) 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("redirect:/");</w:t>
      </w:r>
    </w:p>
    <w:p w14:paraId="690715EA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username = (String)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getAttribute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("username");</w:t>
      </w:r>
    </w:p>
    <w:p w14:paraId="4FE08E8B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(username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74C950D8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List&lt;Contact&gt; contacts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contactDao.getContactList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6A2F7350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", contacts);</w:t>
      </w:r>
    </w:p>
    <w:p w14:paraId="3967C637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("update"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5D2BF303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7A169B6B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50555633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PostMapping(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"/update.htm")</w:t>
      </w:r>
    </w:p>
    <w:p w14:paraId="74D8C5F4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updateContactSpecific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ModelMap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model, @ModelAttribute("contact")Contact contact,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3B2F2344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source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request.getParameter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("source");</w:t>
      </w:r>
    </w:p>
    <w:p w14:paraId="1A68CAD6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13A3322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 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source.equals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firstForm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")) {</w:t>
      </w:r>
    </w:p>
    <w:p w14:paraId="70C86C73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contactId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request.getParameter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("contact");</w:t>
      </w:r>
    </w:p>
    <w:p w14:paraId="53F57475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Contact con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Integer.parseInt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contactId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));</w:t>
      </w:r>
    </w:p>
    <w:p w14:paraId="0A818FF0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contact = 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con;</w:t>
      </w:r>
      <w:proofErr w:type="gramEnd"/>
    </w:p>
    <w:p w14:paraId="277B9F17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model.addAttribute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("contact", contact);</w:t>
      </w:r>
    </w:p>
    <w:p w14:paraId="4C92F1F9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updateContact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3C59B546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 else if 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source.equals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finalForm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")) {</w:t>
      </w:r>
    </w:p>
    <w:p w14:paraId="588C13C6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Contact refresh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contact.getId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());</w:t>
      </w:r>
    </w:p>
    <w:p w14:paraId="10DF6880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refresh.setName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contact.getName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());</w:t>
      </w:r>
    </w:p>
    <w:p w14:paraId="65B8BA9C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refresh.setPhone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contact.getPhone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());</w:t>
      </w:r>
    </w:p>
    <w:p w14:paraId="7ADBD0C7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refresh.setAddress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contact.getAddress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());</w:t>
      </w:r>
    </w:p>
    <w:p w14:paraId="5DE567E3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refresh.setId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Integer.parseInt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request.getParameter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("id")));</w:t>
      </w:r>
    </w:p>
    <w:p w14:paraId="44CF6A92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contactDao.update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(refresh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64384D96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("contact", refresh);</w:t>
      </w:r>
    </w:p>
    <w:p w14:paraId="5F055892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updateSuccess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6B23B426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53C31136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("login"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7D7824BF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526B551" w14:textId="77777777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2BB60719" w14:textId="642CBA13" w:rsidR="006E7078" w:rsidRPr="0092537A" w:rsidRDefault="006E7078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22EB66FC" w14:textId="4DFDBCC8" w:rsidR="0059478B" w:rsidRPr="0092537A" w:rsidRDefault="0059478B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10E6CC0" w14:textId="77777777" w:rsidR="0092537A" w:rsidRPr="0092537A" w:rsidRDefault="0092537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25C4D457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B12CF65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BAB1B99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java.io.File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E4EA87B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java.io.FileReader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AA23FBD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java.io.IOException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D741352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java.util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.ArrayList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9160C93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java.util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DED50CC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4418370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05C5E05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28FA2E2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B68935E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.beans.factory.annotation.Autowired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5EA39C5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5B6EC05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65895128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FFB6776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ABD0457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com.neu.phonebook.dao.ContactDao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05C5BB7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com.neu.phonebook.dao.UserDAO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2375AB8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09FF327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33FDC63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com.opencsv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.CSVReader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33F69BCE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6C3FF83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782DF79D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UploadContactListController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168136A0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61963E0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47197AB7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37859F83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C45470C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28C364C3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6AFD58AA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43F6B12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"/upload")</w:t>
      </w:r>
    </w:p>
    <w:p w14:paraId="5FFB4803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downloadContactList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460676F4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(false);</w:t>
      </w:r>
    </w:p>
    <w:p w14:paraId="010E3CA5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hs.getAttribute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("username") == null) 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("redirect:/");</w:t>
      </w:r>
    </w:p>
    <w:p w14:paraId="1A393CCB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String username = (String)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().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getAttribute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("username");</w:t>
      </w:r>
    </w:p>
    <w:p w14:paraId="20DDE9BA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User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userDAO.get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(username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7C5C4977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List&lt;Contact&gt; contacts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readContactsFile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</w:p>
    <w:p w14:paraId="7B7B47F6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if(contacts==null) 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fileUploadError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438495FD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for(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Contact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: contacts) {</w:t>
      </w:r>
    </w:p>
    <w:p w14:paraId="507ADADC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contact.setUser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(user);</w:t>
      </w:r>
    </w:p>
    <w:p w14:paraId="142AFC7F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contactDao.create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(contact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</w:p>
    <w:p w14:paraId="50254E0E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42305896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("redirect:/contactList.htm"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53C342BD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04E43B1C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2BC4A9B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private List&lt;Contact&gt;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readContactsFile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) {</w:t>
      </w:r>
    </w:p>
    <w:p w14:paraId="4C87074E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33023DC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File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file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new File("/Users/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sunitbail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/Downloads/contacts/contacts.csv"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18DC97AD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List&lt;Contact&gt; contacts =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ArrayList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&lt;Contact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&gt;(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</w:p>
    <w:p w14:paraId="61B378ED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Contact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3D32F4F7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(!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file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.exists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 return null;</w:t>
      </w:r>
    </w:p>
    <w:p w14:paraId="66EC6B8A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try {</w:t>
      </w:r>
    </w:p>
    <w:p w14:paraId="16E675BC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FileReader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outputfile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FileReader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(file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223F76A7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CSVReader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reader =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CSVReader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outputfile</w:t>
      </w:r>
      <w:proofErr w:type="spellEnd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77B7B7D6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String[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]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nextRecord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E147E68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</w:p>
    <w:p w14:paraId="53424AC0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while(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nextRecord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reader.readNext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()) != null) {</w:t>
      </w:r>
    </w:p>
    <w:p w14:paraId="313A81F7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(!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nextRecord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[0].equals("Name")) {</w:t>
      </w:r>
    </w:p>
    <w:p w14:paraId="2C98AEE2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contact = new 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</w:p>
    <w:p w14:paraId="7879D8E2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contact.setName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nextRecord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[0]);</w:t>
      </w:r>
    </w:p>
    <w:p w14:paraId="75824C8F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contact.setPhone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nextRecord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[1]);</w:t>
      </w:r>
    </w:p>
    <w:p w14:paraId="22C010E6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contact.setAddress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nextRecord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[2]);</w:t>
      </w:r>
    </w:p>
    <w:p w14:paraId="3D550047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contacts.add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(contact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00F86A88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551B8280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1B6A50F4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reader.close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();</w:t>
      </w:r>
    </w:p>
    <w:p w14:paraId="58B06786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contacts;</w:t>
      </w:r>
      <w:proofErr w:type="gramEnd"/>
    </w:p>
    <w:p w14:paraId="02805314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</w:p>
    <w:p w14:paraId="0FFFE01D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64574B4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 catch (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IOException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e) {</w:t>
      </w:r>
    </w:p>
    <w:p w14:paraId="119B08C4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null;</w:t>
      </w:r>
      <w:proofErr w:type="gramEnd"/>
    </w:p>
    <w:p w14:paraId="03AC05D9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7969039C" w14:textId="77777777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4DC2D416" w14:textId="59DCCC53" w:rsidR="0059478B" w:rsidRPr="0092537A" w:rsidRDefault="0059478B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p w14:paraId="069770C9" w14:textId="116EDD3E" w:rsidR="00EE4029" w:rsidRPr="0092537A" w:rsidRDefault="00EE4029" w:rsidP="0092537A">
      <w:pPr>
        <w:pStyle w:val="BodyText"/>
        <w:pBdr>
          <w:bottom w:val="single" w:sz="6" w:space="1" w:color="auto"/>
        </w:pBdr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0143BD40" w14:textId="77777777" w:rsidR="0092537A" w:rsidRPr="0092537A" w:rsidRDefault="0092537A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C57FC28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lastRenderedPageBreak/>
        <w:t xml:space="preserve">package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6717EC0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4B1834BC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java.util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AABF7D8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2501AB9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461DEB6C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javax.servlet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.http.HttpSession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4DD5B44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3B02E8B1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.beans.factory.annotation.Autowired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79A58F7C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.stereotype.Controller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5F7E894C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org.springframework.web.bind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.annotation.GetMapping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14660F30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org.springframework.web.servlet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2A617177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774AB194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com.neu.phonebook.dao.UserDAO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78B6252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import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com.neu.phonebook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.model.User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</w:p>
    <w:p w14:paraId="09479878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1AB0DB4F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@Controller</w:t>
      </w:r>
    </w:p>
    <w:p w14:paraId="0DDA2385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public class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UserListController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{</w:t>
      </w:r>
    </w:p>
    <w:p w14:paraId="0491532D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56309F1E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@Autowired</w:t>
      </w:r>
    </w:p>
    <w:p w14:paraId="22551D77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userDAO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;</w:t>
      </w:r>
      <w:proofErr w:type="gramEnd"/>
    </w:p>
    <w:p w14:paraId="3658105C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</w:p>
    <w:p w14:paraId="6B7860C0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@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GetMapping(</w:t>
      </w:r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value = "/userList.htm")</w:t>
      </w:r>
    </w:p>
    <w:p w14:paraId="0424A2F6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public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userList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spellStart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HttpServletRequest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request) {</w:t>
      </w:r>
    </w:p>
    <w:p w14:paraId="0C8C5890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HttpSession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hs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request.getSession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(false);</w:t>
      </w:r>
    </w:p>
    <w:p w14:paraId="7F2E51B1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>if(</w:t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hs.getAttribute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("name") == null) 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("redirect:/");</w:t>
      </w:r>
    </w:p>
    <w:p w14:paraId="2F00FB26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List&lt;User&gt;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 =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userDAO.getUserList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53AFA06B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proofErr w:type="spellStart"/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request.setAttribute</w:t>
      </w:r>
      <w:proofErr w:type="spellEnd"/>
      <w:proofErr w:type="gram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 xml:space="preserve">",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</w:p>
    <w:p w14:paraId="13AA0AE1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</w:r>
      <w:r w:rsidRPr="0092537A">
        <w:rPr>
          <w:rFonts w:ascii="American Typewriter" w:hAnsi="American Typewriter"/>
          <w:color w:val="FF0000"/>
          <w:sz w:val="20"/>
          <w:szCs w:val="20"/>
        </w:rPr>
        <w:tab/>
        <w:t xml:space="preserve">return new 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ModelAndView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("</w:t>
      </w:r>
      <w:proofErr w:type="spellStart"/>
      <w:r w:rsidRPr="0092537A">
        <w:rPr>
          <w:rFonts w:ascii="American Typewriter" w:hAnsi="American Typewriter"/>
          <w:color w:val="FF0000"/>
          <w:sz w:val="20"/>
          <w:szCs w:val="20"/>
        </w:rPr>
        <w:t>userList</w:t>
      </w:r>
      <w:proofErr w:type="spellEnd"/>
      <w:r w:rsidRPr="0092537A">
        <w:rPr>
          <w:rFonts w:ascii="American Typewriter" w:hAnsi="American Typewriter"/>
          <w:color w:val="FF0000"/>
          <w:sz w:val="20"/>
          <w:szCs w:val="20"/>
        </w:rPr>
        <w:t>"</w:t>
      </w:r>
      <w:proofErr w:type="gramStart"/>
      <w:r w:rsidRPr="0092537A">
        <w:rPr>
          <w:rFonts w:ascii="American Typewriter" w:hAnsi="American Typewriter"/>
          <w:color w:val="FF0000"/>
          <w:sz w:val="20"/>
          <w:szCs w:val="20"/>
        </w:rPr>
        <w:t>);</w:t>
      </w:r>
      <w:proofErr w:type="gramEnd"/>
    </w:p>
    <w:p w14:paraId="7D7023B0" w14:textId="77777777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ab/>
        <w:t>}</w:t>
      </w:r>
    </w:p>
    <w:p w14:paraId="5F1DB78F" w14:textId="521621DB" w:rsidR="00EE4029" w:rsidRPr="0092537A" w:rsidRDefault="00EE4029" w:rsidP="0092537A">
      <w:pPr>
        <w:pStyle w:val="BodyText"/>
        <w:jc w:val="left"/>
        <w:rPr>
          <w:rFonts w:ascii="American Typewriter" w:hAnsi="American Typewriter"/>
          <w:color w:val="FF0000"/>
          <w:sz w:val="20"/>
          <w:szCs w:val="20"/>
        </w:rPr>
      </w:pPr>
      <w:r w:rsidRPr="0092537A">
        <w:rPr>
          <w:rFonts w:ascii="American Typewriter" w:hAnsi="American Typewriter"/>
          <w:color w:val="FF0000"/>
          <w:sz w:val="20"/>
          <w:szCs w:val="20"/>
        </w:rPr>
        <w:t>}</w:t>
      </w:r>
    </w:p>
    <w:sectPr w:rsidR="00EE4029" w:rsidRPr="0092537A" w:rsidSect="00616601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0F466" w14:textId="77777777" w:rsidR="0067360D" w:rsidRDefault="0067360D" w:rsidP="00ED2DB5">
      <w:pPr>
        <w:spacing w:after="0"/>
      </w:pPr>
      <w:r>
        <w:separator/>
      </w:r>
    </w:p>
  </w:endnote>
  <w:endnote w:type="continuationSeparator" w:id="0">
    <w:p w14:paraId="68F0E38B" w14:textId="77777777" w:rsidR="0067360D" w:rsidRDefault="0067360D" w:rsidP="00ED2D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MCS C 10">
    <w:altName w:val="Calibri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0119C" w14:textId="77777777" w:rsidR="00D87CAF" w:rsidRDefault="00D87CAF" w:rsidP="004D3BF5">
    <w:pPr>
      <w:pStyle w:val="Footer"/>
      <w:pBdr>
        <w:top w:val="single" w:sz="4" w:space="1" w:color="auto"/>
      </w:pBdr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A1893">
      <w:rPr>
        <w:noProof/>
      </w:rPr>
      <w:t>1</w:t>
    </w:r>
    <w:r>
      <w:rPr>
        <w:noProof/>
      </w:rPr>
      <w:fldChar w:fldCharType="end"/>
    </w:r>
  </w:p>
  <w:p w14:paraId="773060C4" w14:textId="77777777" w:rsidR="00D87CAF" w:rsidRDefault="00D87C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32CD1" w14:textId="77777777" w:rsidR="0067360D" w:rsidRDefault="0067360D" w:rsidP="00ED2DB5">
      <w:pPr>
        <w:spacing w:after="0"/>
      </w:pPr>
      <w:r>
        <w:separator/>
      </w:r>
    </w:p>
  </w:footnote>
  <w:footnote w:type="continuationSeparator" w:id="0">
    <w:p w14:paraId="74CB3AB5" w14:textId="77777777" w:rsidR="0067360D" w:rsidRDefault="0067360D" w:rsidP="00ED2DB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4C9BA" w14:textId="77777777" w:rsidR="00D87CAF" w:rsidRDefault="00D87CAF">
    <w:pPr>
      <w:pStyle w:val="Header"/>
    </w:pPr>
  </w:p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788"/>
      <w:gridCol w:w="4788"/>
    </w:tblGrid>
    <w:tr w:rsidR="00D87CAF" w14:paraId="4ED97E45" w14:textId="77777777" w:rsidTr="0061359F">
      <w:tc>
        <w:tcPr>
          <w:tcW w:w="4788" w:type="dxa"/>
        </w:tcPr>
        <w:p w14:paraId="747BA468" w14:textId="067A5BF5" w:rsidR="00D87CAF" w:rsidRDefault="001D4F8B" w:rsidP="00804027">
          <w:pPr>
            <w:pStyle w:val="Header"/>
          </w:pPr>
          <w:proofErr w:type="spellStart"/>
          <w:r>
            <w:t>Sunit</w:t>
          </w:r>
          <w:proofErr w:type="spellEnd"/>
          <w:r>
            <w:t xml:space="preserve"> Bail</w:t>
          </w:r>
        </w:p>
        <w:p w14:paraId="465F20B1" w14:textId="5D031C9B" w:rsidR="00D87CAF" w:rsidRDefault="001D4F8B" w:rsidP="00804027">
          <w:pPr>
            <w:pStyle w:val="Header"/>
          </w:pPr>
          <w:r>
            <w:t>CSYE6220</w:t>
          </w:r>
        </w:p>
      </w:tc>
      <w:tc>
        <w:tcPr>
          <w:tcW w:w="4788" w:type="dxa"/>
        </w:tcPr>
        <w:p w14:paraId="4A760A54" w14:textId="563C6C76" w:rsidR="00D87CAF" w:rsidRDefault="001D4F8B" w:rsidP="0061359F">
          <w:pPr>
            <w:pStyle w:val="Header"/>
            <w:jc w:val="right"/>
          </w:pPr>
          <w:r>
            <w:t>Enterprise Software Design</w:t>
          </w:r>
        </w:p>
        <w:p w14:paraId="2D77252A" w14:textId="2E766E5A" w:rsidR="00D87CAF" w:rsidRDefault="001D4F8B" w:rsidP="0061359F">
          <w:pPr>
            <w:pStyle w:val="Header"/>
            <w:jc w:val="right"/>
          </w:pPr>
          <w:r>
            <w:t>Project Proposal</w:t>
          </w:r>
        </w:p>
      </w:tc>
    </w:tr>
  </w:tbl>
  <w:p w14:paraId="08CDF7E2" w14:textId="77777777" w:rsidR="00D87CAF" w:rsidRDefault="00D87C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F26665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8328F2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DE6FB6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D4A4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AA41D1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E2D5E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C205C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716E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E256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D4DA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7C44E0"/>
    <w:multiLevelType w:val="hybridMultilevel"/>
    <w:tmpl w:val="16FE7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270A1C"/>
    <w:multiLevelType w:val="hybridMultilevel"/>
    <w:tmpl w:val="2F786E94"/>
    <w:lvl w:ilvl="0" w:tplc="A5D210EA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63F68BD"/>
    <w:multiLevelType w:val="hybridMultilevel"/>
    <w:tmpl w:val="461AA5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A40FF3"/>
    <w:multiLevelType w:val="hybridMultilevel"/>
    <w:tmpl w:val="FB129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BA6622"/>
    <w:multiLevelType w:val="hybridMultilevel"/>
    <w:tmpl w:val="1158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3"/>
  </w:num>
  <w:num w:numId="14">
    <w:abstractNumId w:val="1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3BF5"/>
    <w:rsid w:val="00014ECB"/>
    <w:rsid w:val="00025A62"/>
    <w:rsid w:val="00026CE5"/>
    <w:rsid w:val="00031397"/>
    <w:rsid w:val="00032DD1"/>
    <w:rsid w:val="000424E6"/>
    <w:rsid w:val="00042D65"/>
    <w:rsid w:val="00060448"/>
    <w:rsid w:val="000B0A53"/>
    <w:rsid w:val="000B65E0"/>
    <w:rsid w:val="000C54D4"/>
    <w:rsid w:val="000F0D3B"/>
    <w:rsid w:val="000F52C5"/>
    <w:rsid w:val="001175C7"/>
    <w:rsid w:val="001274D4"/>
    <w:rsid w:val="0015254B"/>
    <w:rsid w:val="00181537"/>
    <w:rsid w:val="001832E1"/>
    <w:rsid w:val="001965E4"/>
    <w:rsid w:val="001A2912"/>
    <w:rsid w:val="001C5889"/>
    <w:rsid w:val="001C76B9"/>
    <w:rsid w:val="001D1FE4"/>
    <w:rsid w:val="001D4F8B"/>
    <w:rsid w:val="001E6C73"/>
    <w:rsid w:val="001F3B04"/>
    <w:rsid w:val="00216D06"/>
    <w:rsid w:val="0024744D"/>
    <w:rsid w:val="00250431"/>
    <w:rsid w:val="00256F18"/>
    <w:rsid w:val="00260296"/>
    <w:rsid w:val="0028546B"/>
    <w:rsid w:val="002B0EA3"/>
    <w:rsid w:val="002C49A7"/>
    <w:rsid w:val="002D43F9"/>
    <w:rsid w:val="002D5BFC"/>
    <w:rsid w:val="002E6233"/>
    <w:rsid w:val="003708EF"/>
    <w:rsid w:val="00394C95"/>
    <w:rsid w:val="003966A1"/>
    <w:rsid w:val="003A0546"/>
    <w:rsid w:val="003B0EA4"/>
    <w:rsid w:val="003C74D0"/>
    <w:rsid w:val="003D4174"/>
    <w:rsid w:val="003F7BCD"/>
    <w:rsid w:val="00401BFC"/>
    <w:rsid w:val="0040605A"/>
    <w:rsid w:val="00414C79"/>
    <w:rsid w:val="00433ACD"/>
    <w:rsid w:val="00443471"/>
    <w:rsid w:val="00445588"/>
    <w:rsid w:val="00493208"/>
    <w:rsid w:val="00497A53"/>
    <w:rsid w:val="004C65F2"/>
    <w:rsid w:val="004C7FBC"/>
    <w:rsid w:val="004D0EB5"/>
    <w:rsid w:val="004D3BF5"/>
    <w:rsid w:val="00533728"/>
    <w:rsid w:val="005345A9"/>
    <w:rsid w:val="005528CE"/>
    <w:rsid w:val="00554CD8"/>
    <w:rsid w:val="00557834"/>
    <w:rsid w:val="00584AD0"/>
    <w:rsid w:val="0059478B"/>
    <w:rsid w:val="005B4551"/>
    <w:rsid w:val="005B77CF"/>
    <w:rsid w:val="005B7890"/>
    <w:rsid w:val="005F19E1"/>
    <w:rsid w:val="005F1E0E"/>
    <w:rsid w:val="0060262C"/>
    <w:rsid w:val="0061170A"/>
    <w:rsid w:val="0061359F"/>
    <w:rsid w:val="00613712"/>
    <w:rsid w:val="00616601"/>
    <w:rsid w:val="00661B80"/>
    <w:rsid w:val="00666F3C"/>
    <w:rsid w:val="0067360D"/>
    <w:rsid w:val="00674709"/>
    <w:rsid w:val="006757DA"/>
    <w:rsid w:val="006804FD"/>
    <w:rsid w:val="00691582"/>
    <w:rsid w:val="0069453A"/>
    <w:rsid w:val="006A1893"/>
    <w:rsid w:val="006A786A"/>
    <w:rsid w:val="006D5AA9"/>
    <w:rsid w:val="006D6F2C"/>
    <w:rsid w:val="006E4EFA"/>
    <w:rsid w:val="006E7078"/>
    <w:rsid w:val="006F4214"/>
    <w:rsid w:val="007052A1"/>
    <w:rsid w:val="00721E37"/>
    <w:rsid w:val="0072203F"/>
    <w:rsid w:val="00723331"/>
    <w:rsid w:val="0072365F"/>
    <w:rsid w:val="0072777C"/>
    <w:rsid w:val="00731ED7"/>
    <w:rsid w:val="00752F32"/>
    <w:rsid w:val="00755596"/>
    <w:rsid w:val="00767839"/>
    <w:rsid w:val="00780C19"/>
    <w:rsid w:val="00792E63"/>
    <w:rsid w:val="007B2C77"/>
    <w:rsid w:val="007E50EA"/>
    <w:rsid w:val="007F565B"/>
    <w:rsid w:val="008001D0"/>
    <w:rsid w:val="00804027"/>
    <w:rsid w:val="008209BC"/>
    <w:rsid w:val="00827565"/>
    <w:rsid w:val="008312EA"/>
    <w:rsid w:val="008433B9"/>
    <w:rsid w:val="008451C8"/>
    <w:rsid w:val="0085648D"/>
    <w:rsid w:val="008655E4"/>
    <w:rsid w:val="008763AE"/>
    <w:rsid w:val="00884871"/>
    <w:rsid w:val="00886382"/>
    <w:rsid w:val="008B4BB8"/>
    <w:rsid w:val="008C0E78"/>
    <w:rsid w:val="008D584F"/>
    <w:rsid w:val="008E2407"/>
    <w:rsid w:val="00905A77"/>
    <w:rsid w:val="00916AB1"/>
    <w:rsid w:val="0092537A"/>
    <w:rsid w:val="00934266"/>
    <w:rsid w:val="00951A2F"/>
    <w:rsid w:val="00985244"/>
    <w:rsid w:val="0098545C"/>
    <w:rsid w:val="0098559E"/>
    <w:rsid w:val="009A4C74"/>
    <w:rsid w:val="009B30DA"/>
    <w:rsid w:val="009D1C23"/>
    <w:rsid w:val="009F0DF3"/>
    <w:rsid w:val="009F535A"/>
    <w:rsid w:val="00A01E43"/>
    <w:rsid w:val="00A02C78"/>
    <w:rsid w:val="00A07FFB"/>
    <w:rsid w:val="00A64EC7"/>
    <w:rsid w:val="00A9606E"/>
    <w:rsid w:val="00AA06D6"/>
    <w:rsid w:val="00AA6628"/>
    <w:rsid w:val="00B00552"/>
    <w:rsid w:val="00B04D67"/>
    <w:rsid w:val="00B3465F"/>
    <w:rsid w:val="00B359F9"/>
    <w:rsid w:val="00B4463A"/>
    <w:rsid w:val="00B50086"/>
    <w:rsid w:val="00B60E4F"/>
    <w:rsid w:val="00B7569E"/>
    <w:rsid w:val="00BA390F"/>
    <w:rsid w:val="00BE23E2"/>
    <w:rsid w:val="00BF176B"/>
    <w:rsid w:val="00BF24AD"/>
    <w:rsid w:val="00BF4E99"/>
    <w:rsid w:val="00C246F2"/>
    <w:rsid w:val="00C27FA9"/>
    <w:rsid w:val="00C37214"/>
    <w:rsid w:val="00C45E4C"/>
    <w:rsid w:val="00C46B27"/>
    <w:rsid w:val="00C53D98"/>
    <w:rsid w:val="00C703B3"/>
    <w:rsid w:val="00C834E1"/>
    <w:rsid w:val="00CA4EE0"/>
    <w:rsid w:val="00CC72C5"/>
    <w:rsid w:val="00CD04DA"/>
    <w:rsid w:val="00CE4312"/>
    <w:rsid w:val="00CF2C23"/>
    <w:rsid w:val="00CF3FDB"/>
    <w:rsid w:val="00D31731"/>
    <w:rsid w:val="00D367AF"/>
    <w:rsid w:val="00D73132"/>
    <w:rsid w:val="00D73607"/>
    <w:rsid w:val="00D87CAF"/>
    <w:rsid w:val="00D922DB"/>
    <w:rsid w:val="00DB4465"/>
    <w:rsid w:val="00DC7DC0"/>
    <w:rsid w:val="00DD2829"/>
    <w:rsid w:val="00DD7C19"/>
    <w:rsid w:val="00DF285F"/>
    <w:rsid w:val="00E00ABB"/>
    <w:rsid w:val="00E00D8D"/>
    <w:rsid w:val="00E23962"/>
    <w:rsid w:val="00E26505"/>
    <w:rsid w:val="00E35024"/>
    <w:rsid w:val="00E37886"/>
    <w:rsid w:val="00E42A27"/>
    <w:rsid w:val="00E571D3"/>
    <w:rsid w:val="00E66B33"/>
    <w:rsid w:val="00E740DE"/>
    <w:rsid w:val="00E81E3A"/>
    <w:rsid w:val="00E8693D"/>
    <w:rsid w:val="00ED2DB5"/>
    <w:rsid w:val="00EE4029"/>
    <w:rsid w:val="00EF2739"/>
    <w:rsid w:val="00F108E8"/>
    <w:rsid w:val="00F130EF"/>
    <w:rsid w:val="00F1468D"/>
    <w:rsid w:val="00F354FB"/>
    <w:rsid w:val="00F360BF"/>
    <w:rsid w:val="00F40B49"/>
    <w:rsid w:val="00F42736"/>
    <w:rsid w:val="00F53C61"/>
    <w:rsid w:val="00F57AD3"/>
    <w:rsid w:val="00F700E2"/>
    <w:rsid w:val="00F82E88"/>
    <w:rsid w:val="00F84AC8"/>
    <w:rsid w:val="00FA6651"/>
    <w:rsid w:val="00FA6D45"/>
    <w:rsid w:val="00FC0DF1"/>
    <w:rsid w:val="00FD350C"/>
    <w:rsid w:val="00FE3DBC"/>
    <w:rsid w:val="00FF5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D2CE71"/>
  <w15:docId w15:val="{4364C911-E90F-43BC-A75B-1343F8E84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331"/>
    <w:pPr>
      <w:spacing w:after="60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qFormat/>
    <w:rsid w:val="00F57AD3"/>
    <w:pPr>
      <w:keepNext/>
      <w:spacing w:before="24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DB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D2DB5"/>
  </w:style>
  <w:style w:type="paragraph" w:styleId="Footer">
    <w:name w:val="footer"/>
    <w:basedOn w:val="Normal"/>
    <w:link w:val="FooterChar"/>
    <w:uiPriority w:val="99"/>
    <w:unhideWhenUsed/>
    <w:rsid w:val="00ED2DB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D2DB5"/>
  </w:style>
  <w:style w:type="character" w:styleId="PlaceholderText">
    <w:name w:val="Placeholder Text"/>
    <w:uiPriority w:val="99"/>
    <w:semiHidden/>
    <w:rsid w:val="003B0EA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EA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B0E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7A53"/>
    <w:pPr>
      <w:ind w:left="720"/>
      <w:contextualSpacing/>
    </w:pPr>
  </w:style>
  <w:style w:type="table" w:styleId="TableGrid">
    <w:name w:val="Table Grid"/>
    <w:basedOn w:val="TableNormal"/>
    <w:uiPriority w:val="59"/>
    <w:rsid w:val="0080402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iPriority w:val="99"/>
    <w:rsid w:val="00E26505"/>
    <w:rPr>
      <w:color w:val="0000FF"/>
      <w:u w:val="single"/>
    </w:rPr>
  </w:style>
  <w:style w:type="paragraph" w:customStyle="1" w:styleId="Default">
    <w:name w:val="Default"/>
    <w:rsid w:val="00F57AD3"/>
    <w:pPr>
      <w:widowControl w:val="0"/>
      <w:autoSpaceDE w:val="0"/>
      <w:autoSpaceDN w:val="0"/>
      <w:adjustRightInd w:val="0"/>
    </w:pPr>
    <w:rPr>
      <w:rFonts w:ascii="CMCS C 10" w:eastAsia="MS Mincho" w:hAnsi="CMCS C 10" w:cs="CMCS C 10"/>
      <w:color w:val="000000"/>
      <w:sz w:val="24"/>
      <w:szCs w:val="24"/>
      <w:lang w:eastAsia="ja-JP"/>
    </w:rPr>
  </w:style>
  <w:style w:type="paragraph" w:styleId="BodyText">
    <w:name w:val="Body Text"/>
    <w:basedOn w:val="Normal"/>
    <w:rsid w:val="009F535A"/>
    <w:pPr>
      <w:jc w:val="both"/>
    </w:pPr>
  </w:style>
  <w:style w:type="character" w:styleId="UnresolvedMention">
    <w:name w:val="Unresolved Mention"/>
    <w:basedOn w:val="DefaultParagraphFont"/>
    <w:uiPriority w:val="99"/>
    <w:semiHidden/>
    <w:unhideWhenUsed/>
    <w:rsid w:val="0069453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84871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84871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84871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84871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84871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84871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84871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84871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84871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84871"/>
    <w:pPr>
      <w:spacing w:after="0"/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7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mailto:bail.s@northeastern.edu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hirner\Dropbox\teaching\Embedded%20Design\template\Lab%20Repor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A96D11-DC3C-0749-ACD7-A9D42BF3D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C:\Users\schirner\Dropbox\teaching\Embedded Design\template\Lab Report Template.dot</Template>
  <TotalTime>123</TotalTime>
  <Pages>28</Pages>
  <Words>3819</Words>
  <Characters>21774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25542</CharactersWithSpaces>
  <SharedDoc>false</SharedDoc>
  <HLinks>
    <vt:vector size="6" baseType="variant">
      <vt:variant>
        <vt:i4>4259858</vt:i4>
      </vt:variant>
      <vt:variant>
        <vt:i4>12</vt:i4>
      </vt:variant>
      <vt:variant>
        <vt:i4>0</vt:i4>
      </vt:variant>
      <vt:variant>
        <vt:i4>5</vt:i4>
      </vt:variant>
      <vt:variant>
        <vt:lpwstr>http://blackboard.neu.edu/courses/1/EECE4534.30783.201030/content/_2176570_1/Report Guide.pdf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/>
  <cp:lastModifiedBy>Sunit Bail</cp:lastModifiedBy>
  <cp:revision>81</cp:revision>
  <cp:lastPrinted>2014-09-02T11:53:00Z</cp:lastPrinted>
  <dcterms:created xsi:type="dcterms:W3CDTF">2014-09-02T11:52:00Z</dcterms:created>
  <dcterms:modified xsi:type="dcterms:W3CDTF">2021-12-18T18:21:00Z</dcterms:modified>
</cp:coreProperties>
</file>